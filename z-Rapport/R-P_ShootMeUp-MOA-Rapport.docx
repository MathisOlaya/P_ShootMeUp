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EC309" w14:textId="77777777" w:rsidR="00C930E9" w:rsidRDefault="00C930E9">
      <w:pPr>
        <w:pStyle w:val="TM1"/>
      </w:pPr>
    </w:p>
    <w:p w14:paraId="760CDAD3"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6DDD27EC" w14:textId="77777777">
        <w:tc>
          <w:tcPr>
            <w:tcW w:w="9210" w:type="dxa"/>
          </w:tcPr>
          <w:p w14:paraId="6633D772" w14:textId="051716B2" w:rsidR="00C930E9" w:rsidRDefault="00B03392">
            <w:pPr>
              <w:jc w:val="center"/>
              <w:rPr>
                <w:rFonts w:ascii="Impact" w:hAnsi="Impact"/>
                <w:sz w:val="96"/>
              </w:rPr>
            </w:pPr>
            <w:r>
              <w:rPr>
                <w:rFonts w:ascii="Impact" w:hAnsi="Impact"/>
                <w:sz w:val="96"/>
              </w:rPr>
              <w:t>TankBattle</w:t>
            </w:r>
          </w:p>
        </w:tc>
      </w:tr>
    </w:tbl>
    <w:p w14:paraId="0CC2292F" w14:textId="77777777" w:rsidR="00B03392" w:rsidRDefault="00B03392">
      <w:pPr>
        <w:rPr>
          <w:sz w:val="52"/>
        </w:rPr>
      </w:pPr>
    </w:p>
    <w:p w14:paraId="55EDEABA" w14:textId="77777777" w:rsidR="00B03392" w:rsidRDefault="00B03392">
      <w:pPr>
        <w:rPr>
          <w:sz w:val="52"/>
        </w:rPr>
      </w:pPr>
    </w:p>
    <w:p w14:paraId="452606E8" w14:textId="119D980B" w:rsidR="00C930E9" w:rsidRDefault="00B03392" w:rsidP="00B03392">
      <w:pPr>
        <w:jc w:val="center"/>
        <w:rPr>
          <w:sz w:val="52"/>
        </w:rPr>
      </w:pPr>
      <w:r>
        <w:rPr>
          <w:noProof/>
          <w:sz w:val="52"/>
        </w:rPr>
        <w:drawing>
          <wp:inline distT="0" distB="0" distL="0" distR="0" wp14:anchorId="4CEF8816" wp14:editId="4BD82B8D">
            <wp:extent cx="2873378" cy="4314825"/>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4633" cy="4331726"/>
                    </a:xfrm>
                    <a:prstGeom prst="rect">
                      <a:avLst/>
                    </a:prstGeom>
                    <a:noFill/>
                    <a:ln>
                      <a:noFill/>
                    </a:ln>
                  </pic:spPr>
                </pic:pic>
              </a:graphicData>
            </a:graphic>
          </wp:inline>
        </w:drawing>
      </w:r>
      <w:r>
        <w:rPr>
          <w:sz w:val="52"/>
        </w:rPr>
        <w:br w:type="textWrapping" w:clear="all"/>
      </w:r>
    </w:p>
    <w:p w14:paraId="735F623C" w14:textId="77777777" w:rsidR="00B03392" w:rsidRDefault="00B03392" w:rsidP="00B03392">
      <w:pPr>
        <w:jc w:val="center"/>
        <w:rPr>
          <w:sz w:val="52"/>
        </w:rPr>
      </w:pPr>
    </w:p>
    <w:p w14:paraId="5169F2DF" w14:textId="77777777" w:rsidR="00B03392" w:rsidRDefault="00B03392" w:rsidP="00B03392">
      <w:pPr>
        <w:jc w:val="center"/>
        <w:rPr>
          <w:sz w:val="52"/>
        </w:rPr>
      </w:pPr>
    </w:p>
    <w:p w14:paraId="4FFC07AC" w14:textId="77777777" w:rsidR="00B03392" w:rsidRPr="00B03392" w:rsidRDefault="00B03392" w:rsidP="00B03392">
      <w:pPr>
        <w:jc w:val="center"/>
        <w:rPr>
          <w:sz w:val="36"/>
          <w:szCs w:val="36"/>
        </w:rPr>
      </w:pPr>
      <w:r w:rsidRPr="00B03392">
        <w:rPr>
          <w:sz w:val="36"/>
          <w:szCs w:val="36"/>
        </w:rPr>
        <w:t>Mathis Olaya – MIN2A</w:t>
      </w:r>
    </w:p>
    <w:p w14:paraId="12BF4387" w14:textId="77777777" w:rsidR="00B03392" w:rsidRPr="00B03392" w:rsidRDefault="00B03392" w:rsidP="00B03392">
      <w:pPr>
        <w:jc w:val="center"/>
        <w:rPr>
          <w:sz w:val="36"/>
          <w:szCs w:val="36"/>
        </w:rPr>
      </w:pPr>
      <w:r w:rsidRPr="00B03392">
        <w:rPr>
          <w:sz w:val="36"/>
          <w:szCs w:val="36"/>
        </w:rPr>
        <w:t>Lausanne</w:t>
      </w:r>
    </w:p>
    <w:p w14:paraId="2A007848" w14:textId="4E8E570D" w:rsidR="00B03392" w:rsidRPr="00B03392" w:rsidRDefault="00B03392" w:rsidP="00B03392">
      <w:pPr>
        <w:jc w:val="center"/>
        <w:rPr>
          <w:sz w:val="36"/>
          <w:szCs w:val="36"/>
        </w:rPr>
      </w:pPr>
      <w:r w:rsidRPr="00B03392">
        <w:rPr>
          <w:sz w:val="36"/>
          <w:szCs w:val="36"/>
        </w:rPr>
        <w:t>2024</w:t>
      </w:r>
    </w:p>
    <w:p w14:paraId="5EE3CEAB" w14:textId="77777777" w:rsidR="00C930E9" w:rsidRDefault="00C930E9"/>
    <w:p w14:paraId="089CA141" w14:textId="77777777" w:rsidR="00B03392" w:rsidRDefault="00B03392" w:rsidP="00791020"/>
    <w:p w14:paraId="35C92C35" w14:textId="35689804" w:rsidR="003F2179" w:rsidRPr="00791020" w:rsidRDefault="003F2179" w:rsidP="00791020">
      <w:r w:rsidRPr="003F2179">
        <w:rPr>
          <w:u w:val="single"/>
        </w:rPr>
        <w:lastRenderedPageBreak/>
        <w:t>Table des matières</w:t>
      </w:r>
    </w:p>
    <w:p w14:paraId="26A004DB" w14:textId="50F26982" w:rsidR="0088198A"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81370686" w:history="1">
        <w:r w:rsidR="0088198A" w:rsidRPr="008C5BD2">
          <w:rPr>
            <w:rStyle w:val="Lienhypertexte"/>
          </w:rPr>
          <w:t>1</w:t>
        </w:r>
        <w:r w:rsidR="0088198A">
          <w:rPr>
            <w:rFonts w:asciiTheme="minorHAnsi" w:eastAsiaTheme="minorEastAsia" w:hAnsiTheme="minorHAnsi" w:cstheme="minorBidi"/>
            <w:kern w:val="2"/>
            <w:sz w:val="22"/>
            <w:szCs w:val="22"/>
            <w:lang w:val="fr-CH" w:eastAsia="fr-CH"/>
            <w14:ligatures w14:val="standardContextual"/>
          </w:rPr>
          <w:tab/>
        </w:r>
        <w:r w:rsidR="0088198A" w:rsidRPr="008C5BD2">
          <w:rPr>
            <w:rStyle w:val="Lienhypertexte"/>
          </w:rPr>
          <w:t>Analyse préliminaire</w:t>
        </w:r>
        <w:r w:rsidR="0088198A">
          <w:rPr>
            <w:webHidden/>
          </w:rPr>
          <w:tab/>
        </w:r>
        <w:r w:rsidR="0088198A">
          <w:rPr>
            <w:webHidden/>
          </w:rPr>
          <w:fldChar w:fldCharType="begin"/>
        </w:r>
        <w:r w:rsidR="0088198A">
          <w:rPr>
            <w:webHidden/>
          </w:rPr>
          <w:instrText xml:space="preserve"> PAGEREF _Toc181370686 \h </w:instrText>
        </w:r>
        <w:r w:rsidR="0088198A">
          <w:rPr>
            <w:webHidden/>
          </w:rPr>
        </w:r>
        <w:r w:rsidR="0088198A">
          <w:rPr>
            <w:webHidden/>
          </w:rPr>
          <w:fldChar w:fldCharType="separate"/>
        </w:r>
        <w:r w:rsidR="0088198A">
          <w:rPr>
            <w:webHidden/>
          </w:rPr>
          <w:t>3</w:t>
        </w:r>
        <w:r w:rsidR="0088198A">
          <w:rPr>
            <w:webHidden/>
          </w:rPr>
          <w:fldChar w:fldCharType="end"/>
        </w:r>
      </w:hyperlink>
    </w:p>
    <w:p w14:paraId="63E70FE3" w14:textId="33BF7271" w:rsidR="0088198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687" w:history="1">
        <w:r w:rsidR="0088198A" w:rsidRPr="008C5BD2">
          <w:rPr>
            <w:rStyle w:val="Lienhypertexte"/>
            <w:iCs/>
            <w:noProof/>
          </w:rPr>
          <w:t>1.1</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iCs/>
            <w:noProof/>
          </w:rPr>
          <w:t>Introduction</w:t>
        </w:r>
        <w:r w:rsidR="0088198A">
          <w:rPr>
            <w:noProof/>
            <w:webHidden/>
          </w:rPr>
          <w:tab/>
        </w:r>
        <w:r w:rsidR="0088198A">
          <w:rPr>
            <w:noProof/>
            <w:webHidden/>
          </w:rPr>
          <w:fldChar w:fldCharType="begin"/>
        </w:r>
        <w:r w:rsidR="0088198A">
          <w:rPr>
            <w:noProof/>
            <w:webHidden/>
          </w:rPr>
          <w:instrText xml:space="preserve"> PAGEREF _Toc181370687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32595880" w14:textId="30F4EE5E" w:rsidR="0088198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688" w:history="1">
        <w:r w:rsidR="0088198A" w:rsidRPr="008C5BD2">
          <w:rPr>
            <w:rStyle w:val="Lienhypertexte"/>
            <w:iCs/>
            <w:noProof/>
          </w:rPr>
          <w:t>1.2</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iCs/>
            <w:noProof/>
          </w:rPr>
          <w:t>Objectifs</w:t>
        </w:r>
        <w:r w:rsidR="0088198A">
          <w:rPr>
            <w:noProof/>
            <w:webHidden/>
          </w:rPr>
          <w:tab/>
        </w:r>
        <w:r w:rsidR="0088198A">
          <w:rPr>
            <w:noProof/>
            <w:webHidden/>
          </w:rPr>
          <w:fldChar w:fldCharType="begin"/>
        </w:r>
        <w:r w:rsidR="0088198A">
          <w:rPr>
            <w:noProof/>
            <w:webHidden/>
          </w:rPr>
          <w:instrText xml:space="preserve"> PAGEREF _Toc181370688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28A4E298" w14:textId="4F3E56E5" w:rsidR="0088198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689" w:history="1">
        <w:r w:rsidR="0088198A" w:rsidRPr="008C5BD2">
          <w:rPr>
            <w:rStyle w:val="Lienhypertexte"/>
            <w:noProof/>
          </w:rPr>
          <w:t>1.3</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noProof/>
          </w:rPr>
          <w:t>Gestion de projet</w:t>
        </w:r>
        <w:r w:rsidR="0088198A">
          <w:rPr>
            <w:noProof/>
            <w:webHidden/>
          </w:rPr>
          <w:tab/>
        </w:r>
        <w:r w:rsidR="0088198A">
          <w:rPr>
            <w:noProof/>
            <w:webHidden/>
          </w:rPr>
          <w:fldChar w:fldCharType="begin"/>
        </w:r>
        <w:r w:rsidR="0088198A">
          <w:rPr>
            <w:noProof/>
            <w:webHidden/>
          </w:rPr>
          <w:instrText xml:space="preserve"> PAGEREF _Toc181370689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5895AE9E" w14:textId="516171FB" w:rsidR="0088198A"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81370690" w:history="1">
        <w:r w:rsidR="0088198A" w:rsidRPr="008C5BD2">
          <w:rPr>
            <w:rStyle w:val="Lienhypertexte"/>
          </w:rPr>
          <w:t>2</w:t>
        </w:r>
        <w:r w:rsidR="0088198A">
          <w:rPr>
            <w:rFonts w:asciiTheme="minorHAnsi" w:eastAsiaTheme="minorEastAsia" w:hAnsiTheme="minorHAnsi" w:cstheme="minorBidi"/>
            <w:kern w:val="2"/>
            <w:sz w:val="22"/>
            <w:szCs w:val="22"/>
            <w:lang w:val="fr-CH" w:eastAsia="fr-CH"/>
            <w14:ligatures w14:val="standardContextual"/>
          </w:rPr>
          <w:tab/>
        </w:r>
        <w:r w:rsidR="0088198A" w:rsidRPr="008C5BD2">
          <w:rPr>
            <w:rStyle w:val="Lienhypertexte"/>
          </w:rPr>
          <w:t>Analyse / Conception</w:t>
        </w:r>
        <w:r w:rsidR="0088198A">
          <w:rPr>
            <w:webHidden/>
          </w:rPr>
          <w:tab/>
        </w:r>
        <w:r w:rsidR="0088198A">
          <w:rPr>
            <w:webHidden/>
          </w:rPr>
          <w:fldChar w:fldCharType="begin"/>
        </w:r>
        <w:r w:rsidR="0088198A">
          <w:rPr>
            <w:webHidden/>
          </w:rPr>
          <w:instrText xml:space="preserve"> PAGEREF _Toc181370690 \h </w:instrText>
        </w:r>
        <w:r w:rsidR="0088198A">
          <w:rPr>
            <w:webHidden/>
          </w:rPr>
        </w:r>
        <w:r w:rsidR="0088198A">
          <w:rPr>
            <w:webHidden/>
          </w:rPr>
          <w:fldChar w:fldCharType="separate"/>
        </w:r>
        <w:r w:rsidR="0088198A">
          <w:rPr>
            <w:webHidden/>
          </w:rPr>
          <w:t>3</w:t>
        </w:r>
        <w:r w:rsidR="0088198A">
          <w:rPr>
            <w:webHidden/>
          </w:rPr>
          <w:fldChar w:fldCharType="end"/>
        </w:r>
      </w:hyperlink>
    </w:p>
    <w:p w14:paraId="0158D598" w14:textId="1E0BEBB0" w:rsidR="0088198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691" w:history="1">
        <w:r w:rsidR="0088198A" w:rsidRPr="008C5BD2">
          <w:rPr>
            <w:rStyle w:val="Lienhypertexte"/>
            <w:iCs/>
            <w:noProof/>
          </w:rPr>
          <w:t>2.1</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iCs/>
            <w:noProof/>
          </w:rPr>
          <w:t>Gameplay</w:t>
        </w:r>
        <w:r w:rsidR="0088198A">
          <w:rPr>
            <w:noProof/>
            <w:webHidden/>
          </w:rPr>
          <w:tab/>
        </w:r>
        <w:r w:rsidR="0088198A">
          <w:rPr>
            <w:noProof/>
            <w:webHidden/>
          </w:rPr>
          <w:fldChar w:fldCharType="begin"/>
        </w:r>
        <w:r w:rsidR="0088198A">
          <w:rPr>
            <w:noProof/>
            <w:webHidden/>
          </w:rPr>
          <w:instrText xml:space="preserve"> PAGEREF _Toc181370691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4806D4CD" w14:textId="52982788"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692" w:history="1">
        <w:r w:rsidR="0088198A" w:rsidRPr="008C5BD2">
          <w:rPr>
            <w:rStyle w:val="Lienhypertexte"/>
            <w:rFonts w:eastAsia="Arial"/>
            <w:noProof/>
          </w:rPr>
          <w:t>2.1.1</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rFonts w:eastAsia="Arial"/>
            <w:noProof/>
          </w:rPr>
          <w:t>Le joueur :</w:t>
        </w:r>
        <w:r w:rsidR="0088198A">
          <w:rPr>
            <w:noProof/>
            <w:webHidden/>
          </w:rPr>
          <w:tab/>
        </w:r>
        <w:r w:rsidR="0088198A">
          <w:rPr>
            <w:noProof/>
            <w:webHidden/>
          </w:rPr>
          <w:fldChar w:fldCharType="begin"/>
        </w:r>
        <w:r w:rsidR="0088198A">
          <w:rPr>
            <w:noProof/>
            <w:webHidden/>
          </w:rPr>
          <w:instrText xml:space="preserve"> PAGEREF _Toc181370692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491E993C" w14:textId="3EBA079E"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693" w:history="1">
        <w:r w:rsidR="0088198A" w:rsidRPr="008C5BD2">
          <w:rPr>
            <w:rStyle w:val="Lienhypertexte"/>
            <w:rFonts w:eastAsia="Arial"/>
            <w:noProof/>
          </w:rPr>
          <w:t>2.1.2</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rFonts w:eastAsia="Arial"/>
            <w:noProof/>
          </w:rPr>
          <w:t>Les ennemis :</w:t>
        </w:r>
        <w:r w:rsidR="0088198A">
          <w:rPr>
            <w:noProof/>
            <w:webHidden/>
          </w:rPr>
          <w:tab/>
        </w:r>
        <w:r w:rsidR="0088198A">
          <w:rPr>
            <w:noProof/>
            <w:webHidden/>
          </w:rPr>
          <w:fldChar w:fldCharType="begin"/>
        </w:r>
        <w:r w:rsidR="0088198A">
          <w:rPr>
            <w:noProof/>
            <w:webHidden/>
          </w:rPr>
          <w:instrText xml:space="preserve"> PAGEREF _Toc181370693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35E97328" w14:textId="3E82016B"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694" w:history="1">
        <w:r w:rsidR="0088198A" w:rsidRPr="008C5BD2">
          <w:rPr>
            <w:rStyle w:val="Lienhypertexte"/>
            <w:rFonts w:eastAsia="Arial"/>
            <w:noProof/>
          </w:rPr>
          <w:t>2.1.3</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rFonts w:eastAsia="Arial"/>
            <w:noProof/>
          </w:rPr>
          <w:t>Les protections</w:t>
        </w:r>
        <w:r w:rsidR="0088198A">
          <w:rPr>
            <w:noProof/>
            <w:webHidden/>
          </w:rPr>
          <w:tab/>
        </w:r>
        <w:r w:rsidR="0088198A">
          <w:rPr>
            <w:noProof/>
            <w:webHidden/>
          </w:rPr>
          <w:fldChar w:fldCharType="begin"/>
        </w:r>
        <w:r w:rsidR="0088198A">
          <w:rPr>
            <w:noProof/>
            <w:webHidden/>
          </w:rPr>
          <w:instrText xml:space="preserve"> PAGEREF _Toc181370694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57F38FA2" w14:textId="6227E06F"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695" w:history="1">
        <w:r w:rsidR="0088198A" w:rsidRPr="008C5BD2">
          <w:rPr>
            <w:rStyle w:val="Lienhypertexte"/>
            <w:rFonts w:eastAsia="Arial"/>
            <w:noProof/>
          </w:rPr>
          <w:t>2.1.4</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rFonts w:eastAsia="Arial"/>
            <w:noProof/>
          </w:rPr>
          <w:t>Les points de vie</w:t>
        </w:r>
        <w:r w:rsidR="0088198A">
          <w:rPr>
            <w:noProof/>
            <w:webHidden/>
          </w:rPr>
          <w:tab/>
        </w:r>
        <w:r w:rsidR="0088198A">
          <w:rPr>
            <w:noProof/>
            <w:webHidden/>
          </w:rPr>
          <w:fldChar w:fldCharType="begin"/>
        </w:r>
        <w:r w:rsidR="0088198A">
          <w:rPr>
            <w:noProof/>
            <w:webHidden/>
          </w:rPr>
          <w:instrText xml:space="preserve"> PAGEREF _Toc181370695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35DA2C58" w14:textId="561A3518"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696" w:history="1">
        <w:r w:rsidR="0088198A" w:rsidRPr="008C5BD2">
          <w:rPr>
            <w:rStyle w:val="Lienhypertexte"/>
            <w:rFonts w:eastAsia="Arial"/>
            <w:noProof/>
          </w:rPr>
          <w:t>2.1.5</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rFonts w:eastAsia="Arial"/>
            <w:noProof/>
          </w:rPr>
          <w:t>Les niveaux</w:t>
        </w:r>
        <w:r w:rsidR="0088198A">
          <w:rPr>
            <w:noProof/>
            <w:webHidden/>
          </w:rPr>
          <w:tab/>
        </w:r>
        <w:r w:rsidR="0088198A">
          <w:rPr>
            <w:noProof/>
            <w:webHidden/>
          </w:rPr>
          <w:fldChar w:fldCharType="begin"/>
        </w:r>
        <w:r w:rsidR="0088198A">
          <w:rPr>
            <w:noProof/>
            <w:webHidden/>
          </w:rPr>
          <w:instrText xml:space="preserve"> PAGEREF _Toc181370696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0DE3F46E" w14:textId="6A565C47" w:rsidR="0088198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697" w:history="1">
        <w:r w:rsidR="0088198A" w:rsidRPr="008C5BD2">
          <w:rPr>
            <w:rStyle w:val="Lienhypertexte"/>
            <w:iCs/>
            <w:noProof/>
          </w:rPr>
          <w:t>2.2</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iCs/>
            <w:noProof/>
          </w:rPr>
          <w:t>Concept</w:t>
        </w:r>
        <w:r w:rsidR="0088198A">
          <w:rPr>
            <w:noProof/>
            <w:webHidden/>
          </w:rPr>
          <w:tab/>
        </w:r>
        <w:r w:rsidR="0088198A">
          <w:rPr>
            <w:noProof/>
            <w:webHidden/>
          </w:rPr>
          <w:fldChar w:fldCharType="begin"/>
        </w:r>
        <w:r w:rsidR="0088198A">
          <w:rPr>
            <w:noProof/>
            <w:webHidden/>
          </w:rPr>
          <w:instrText xml:space="preserve"> PAGEREF _Toc181370697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7D24C5DF" w14:textId="5EDBBFAA" w:rsidR="0088198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698" w:history="1">
        <w:r w:rsidR="0088198A" w:rsidRPr="008C5BD2">
          <w:rPr>
            <w:rStyle w:val="Lienhypertexte"/>
            <w:iCs/>
            <w:noProof/>
          </w:rPr>
          <w:t>2.3</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iCs/>
            <w:noProof/>
          </w:rPr>
          <w:t>Analyse fonctionnelle</w:t>
        </w:r>
        <w:r w:rsidR="0088198A">
          <w:rPr>
            <w:noProof/>
            <w:webHidden/>
          </w:rPr>
          <w:tab/>
        </w:r>
        <w:r w:rsidR="0088198A">
          <w:rPr>
            <w:noProof/>
            <w:webHidden/>
          </w:rPr>
          <w:fldChar w:fldCharType="begin"/>
        </w:r>
        <w:r w:rsidR="0088198A">
          <w:rPr>
            <w:noProof/>
            <w:webHidden/>
          </w:rPr>
          <w:instrText xml:space="preserve"> PAGEREF _Toc181370698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06C7F8C5" w14:textId="0B606DDE"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699" w:history="1">
        <w:r w:rsidR="0088198A" w:rsidRPr="008C5BD2">
          <w:rPr>
            <w:rStyle w:val="Lienhypertexte"/>
            <w:noProof/>
          </w:rPr>
          <w:t>2.3.1</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noProof/>
          </w:rPr>
          <w:t>Sprites</w:t>
        </w:r>
        <w:r w:rsidR="0088198A">
          <w:rPr>
            <w:noProof/>
            <w:webHidden/>
          </w:rPr>
          <w:tab/>
        </w:r>
        <w:r w:rsidR="0088198A">
          <w:rPr>
            <w:noProof/>
            <w:webHidden/>
          </w:rPr>
          <w:fldChar w:fldCharType="begin"/>
        </w:r>
        <w:r w:rsidR="0088198A">
          <w:rPr>
            <w:noProof/>
            <w:webHidden/>
          </w:rPr>
          <w:instrText xml:space="preserve"> PAGEREF _Toc181370699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409F61AD" w14:textId="3271A72B"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00" w:history="1">
        <w:r w:rsidR="0088198A" w:rsidRPr="008C5BD2">
          <w:rPr>
            <w:rStyle w:val="Lienhypertexte"/>
            <w:noProof/>
          </w:rPr>
          <w:t>2.3.2</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noProof/>
          </w:rPr>
          <w:t>Niveaux</w:t>
        </w:r>
        <w:r w:rsidR="0088198A">
          <w:rPr>
            <w:noProof/>
            <w:webHidden/>
          </w:rPr>
          <w:tab/>
        </w:r>
        <w:r w:rsidR="0088198A">
          <w:rPr>
            <w:noProof/>
            <w:webHidden/>
          </w:rPr>
          <w:fldChar w:fldCharType="begin"/>
        </w:r>
        <w:r w:rsidR="0088198A">
          <w:rPr>
            <w:noProof/>
            <w:webHidden/>
          </w:rPr>
          <w:instrText xml:space="preserve"> PAGEREF _Toc181370700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3D7307F5" w14:textId="57B68154"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01" w:history="1">
        <w:r w:rsidR="0088198A" w:rsidRPr="008C5BD2">
          <w:rPr>
            <w:rStyle w:val="Lienhypertexte"/>
            <w:noProof/>
          </w:rPr>
          <w:t>2.3.3</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noProof/>
          </w:rPr>
          <w:t>Obstacles</w:t>
        </w:r>
        <w:r w:rsidR="0088198A">
          <w:rPr>
            <w:noProof/>
            <w:webHidden/>
          </w:rPr>
          <w:tab/>
        </w:r>
        <w:r w:rsidR="0088198A">
          <w:rPr>
            <w:noProof/>
            <w:webHidden/>
          </w:rPr>
          <w:fldChar w:fldCharType="begin"/>
        </w:r>
        <w:r w:rsidR="0088198A">
          <w:rPr>
            <w:noProof/>
            <w:webHidden/>
          </w:rPr>
          <w:instrText xml:space="preserve"> PAGEREF _Toc181370701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0105213E" w14:textId="567C8E5A"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02" w:history="1">
        <w:r w:rsidR="0088198A" w:rsidRPr="008C5BD2">
          <w:rPr>
            <w:rStyle w:val="Lienhypertexte"/>
            <w:noProof/>
          </w:rPr>
          <w:t>2.3.4</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noProof/>
          </w:rPr>
          <w:t>Highscores</w:t>
        </w:r>
        <w:r w:rsidR="0088198A">
          <w:rPr>
            <w:noProof/>
            <w:webHidden/>
          </w:rPr>
          <w:tab/>
        </w:r>
        <w:r w:rsidR="0088198A">
          <w:rPr>
            <w:noProof/>
            <w:webHidden/>
          </w:rPr>
          <w:fldChar w:fldCharType="begin"/>
        </w:r>
        <w:r w:rsidR="0088198A">
          <w:rPr>
            <w:noProof/>
            <w:webHidden/>
          </w:rPr>
          <w:instrText xml:space="preserve"> PAGEREF _Toc181370702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3CD8F5D4" w14:textId="05546279"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03" w:history="1">
        <w:r w:rsidR="0088198A" w:rsidRPr="008C5BD2">
          <w:rPr>
            <w:rStyle w:val="Lienhypertexte"/>
            <w:noProof/>
          </w:rPr>
          <w:t>2.3.5</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noProof/>
          </w:rPr>
          <w:t>Ennemi</w:t>
        </w:r>
        <w:r w:rsidR="0088198A">
          <w:rPr>
            <w:noProof/>
            <w:webHidden/>
          </w:rPr>
          <w:tab/>
        </w:r>
        <w:r w:rsidR="0088198A">
          <w:rPr>
            <w:noProof/>
            <w:webHidden/>
          </w:rPr>
          <w:fldChar w:fldCharType="begin"/>
        </w:r>
        <w:r w:rsidR="0088198A">
          <w:rPr>
            <w:noProof/>
            <w:webHidden/>
          </w:rPr>
          <w:instrText xml:space="preserve"> PAGEREF _Toc181370703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6A5BA998" w14:textId="4F928624"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04" w:history="1">
        <w:r w:rsidR="0088198A" w:rsidRPr="008C5BD2">
          <w:rPr>
            <w:rStyle w:val="Lienhypertexte"/>
            <w:noProof/>
          </w:rPr>
          <w:t>2.3.6</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noProof/>
          </w:rPr>
          <w:t>Joueur</w:t>
        </w:r>
        <w:r w:rsidR="0088198A">
          <w:rPr>
            <w:noProof/>
            <w:webHidden/>
          </w:rPr>
          <w:tab/>
        </w:r>
        <w:r w:rsidR="0088198A">
          <w:rPr>
            <w:noProof/>
            <w:webHidden/>
          </w:rPr>
          <w:fldChar w:fldCharType="begin"/>
        </w:r>
        <w:r w:rsidR="0088198A">
          <w:rPr>
            <w:noProof/>
            <w:webHidden/>
          </w:rPr>
          <w:instrText xml:space="preserve"> PAGEREF _Toc181370704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598620E2" w14:textId="47AFD3E2"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05" w:history="1">
        <w:r w:rsidR="0088198A" w:rsidRPr="008C5BD2">
          <w:rPr>
            <w:rStyle w:val="Lienhypertexte"/>
            <w:noProof/>
          </w:rPr>
          <w:t>2.3.7</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noProof/>
          </w:rPr>
          <w:t>Lancement</w:t>
        </w:r>
        <w:r w:rsidR="0088198A">
          <w:rPr>
            <w:noProof/>
            <w:webHidden/>
          </w:rPr>
          <w:tab/>
        </w:r>
        <w:r w:rsidR="0088198A">
          <w:rPr>
            <w:noProof/>
            <w:webHidden/>
          </w:rPr>
          <w:fldChar w:fldCharType="begin"/>
        </w:r>
        <w:r w:rsidR="0088198A">
          <w:rPr>
            <w:noProof/>
            <w:webHidden/>
          </w:rPr>
          <w:instrText xml:space="preserve"> PAGEREF _Toc181370705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09A850D3" w14:textId="2595818F"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06" w:history="1">
        <w:r w:rsidR="0088198A" w:rsidRPr="008C5BD2">
          <w:rPr>
            <w:rStyle w:val="Lienhypertexte"/>
            <w:noProof/>
          </w:rPr>
          <w:t>2.3.8</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noProof/>
          </w:rPr>
          <w:t>Collisions</w:t>
        </w:r>
        <w:r w:rsidR="0088198A">
          <w:rPr>
            <w:noProof/>
            <w:webHidden/>
          </w:rPr>
          <w:tab/>
        </w:r>
        <w:r w:rsidR="0088198A">
          <w:rPr>
            <w:noProof/>
            <w:webHidden/>
          </w:rPr>
          <w:fldChar w:fldCharType="begin"/>
        </w:r>
        <w:r w:rsidR="0088198A">
          <w:rPr>
            <w:noProof/>
            <w:webHidden/>
          </w:rPr>
          <w:instrText xml:space="preserve"> PAGEREF _Toc181370706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19317683" w14:textId="1B59269F"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07" w:history="1">
        <w:r w:rsidR="0088198A" w:rsidRPr="008C5BD2">
          <w:rPr>
            <w:rStyle w:val="Lienhypertexte"/>
            <w:noProof/>
          </w:rPr>
          <w:t>2.3.9</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noProof/>
          </w:rPr>
          <w:t>Score</w:t>
        </w:r>
        <w:r w:rsidR="0088198A">
          <w:rPr>
            <w:noProof/>
            <w:webHidden/>
          </w:rPr>
          <w:tab/>
        </w:r>
        <w:r w:rsidR="0088198A">
          <w:rPr>
            <w:noProof/>
            <w:webHidden/>
          </w:rPr>
          <w:fldChar w:fldCharType="begin"/>
        </w:r>
        <w:r w:rsidR="0088198A">
          <w:rPr>
            <w:noProof/>
            <w:webHidden/>
          </w:rPr>
          <w:instrText xml:space="preserve"> PAGEREF _Toc181370707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199C3A7C" w14:textId="216CCE62" w:rsidR="0088198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08" w:history="1">
        <w:r w:rsidR="0088198A" w:rsidRPr="008C5BD2">
          <w:rPr>
            <w:rStyle w:val="Lienhypertexte"/>
            <w:iCs/>
            <w:noProof/>
          </w:rPr>
          <w:t>2.4</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iCs/>
            <w:noProof/>
          </w:rPr>
          <w:t>Stratégie de test</w:t>
        </w:r>
        <w:r w:rsidR="0088198A">
          <w:rPr>
            <w:noProof/>
            <w:webHidden/>
          </w:rPr>
          <w:tab/>
        </w:r>
        <w:r w:rsidR="0088198A">
          <w:rPr>
            <w:noProof/>
            <w:webHidden/>
          </w:rPr>
          <w:fldChar w:fldCharType="begin"/>
        </w:r>
        <w:r w:rsidR="0088198A">
          <w:rPr>
            <w:noProof/>
            <w:webHidden/>
          </w:rPr>
          <w:instrText xml:space="preserve"> PAGEREF _Toc181370708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197C780C" w14:textId="707B7E96" w:rsidR="0088198A"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81370709" w:history="1">
        <w:r w:rsidR="0088198A" w:rsidRPr="008C5BD2">
          <w:rPr>
            <w:rStyle w:val="Lienhypertexte"/>
          </w:rPr>
          <w:t>3</w:t>
        </w:r>
        <w:r w:rsidR="0088198A">
          <w:rPr>
            <w:rFonts w:asciiTheme="minorHAnsi" w:eastAsiaTheme="minorEastAsia" w:hAnsiTheme="minorHAnsi" w:cstheme="minorBidi"/>
            <w:kern w:val="2"/>
            <w:sz w:val="22"/>
            <w:szCs w:val="22"/>
            <w:lang w:val="fr-CH" w:eastAsia="fr-CH"/>
            <w14:ligatures w14:val="standardContextual"/>
          </w:rPr>
          <w:tab/>
        </w:r>
        <w:r w:rsidR="0088198A" w:rsidRPr="008C5BD2">
          <w:rPr>
            <w:rStyle w:val="Lienhypertexte"/>
          </w:rPr>
          <w:t>UX</w:t>
        </w:r>
        <w:r w:rsidR="0088198A">
          <w:rPr>
            <w:webHidden/>
          </w:rPr>
          <w:tab/>
        </w:r>
        <w:r w:rsidR="0088198A">
          <w:rPr>
            <w:webHidden/>
          </w:rPr>
          <w:fldChar w:fldCharType="begin"/>
        </w:r>
        <w:r w:rsidR="0088198A">
          <w:rPr>
            <w:webHidden/>
          </w:rPr>
          <w:instrText xml:space="preserve"> PAGEREF _Toc181370709 \h </w:instrText>
        </w:r>
        <w:r w:rsidR="0088198A">
          <w:rPr>
            <w:webHidden/>
          </w:rPr>
        </w:r>
        <w:r w:rsidR="0088198A">
          <w:rPr>
            <w:webHidden/>
          </w:rPr>
          <w:fldChar w:fldCharType="separate"/>
        </w:r>
        <w:r w:rsidR="0088198A">
          <w:rPr>
            <w:webHidden/>
          </w:rPr>
          <w:t>3</w:t>
        </w:r>
        <w:r w:rsidR="0088198A">
          <w:rPr>
            <w:webHidden/>
          </w:rPr>
          <w:fldChar w:fldCharType="end"/>
        </w:r>
      </w:hyperlink>
    </w:p>
    <w:p w14:paraId="57162565" w14:textId="2EE51E95" w:rsidR="0088198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10" w:history="1">
        <w:r w:rsidR="0088198A" w:rsidRPr="008C5BD2">
          <w:rPr>
            <w:rStyle w:val="Lienhypertexte"/>
            <w:rFonts w:eastAsia="Arial"/>
            <w:noProof/>
          </w:rPr>
          <w:t>3.1</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rFonts w:eastAsia="Arial"/>
            <w:noProof/>
          </w:rPr>
          <w:t>Analyse de l’UX</w:t>
        </w:r>
        <w:r w:rsidR="0088198A">
          <w:rPr>
            <w:noProof/>
            <w:webHidden/>
          </w:rPr>
          <w:tab/>
        </w:r>
        <w:r w:rsidR="0088198A">
          <w:rPr>
            <w:noProof/>
            <w:webHidden/>
          </w:rPr>
          <w:fldChar w:fldCharType="begin"/>
        </w:r>
        <w:r w:rsidR="0088198A">
          <w:rPr>
            <w:noProof/>
            <w:webHidden/>
          </w:rPr>
          <w:instrText xml:space="preserve"> PAGEREF _Toc181370710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07A58703" w14:textId="2E60C94F"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11" w:history="1">
        <w:r w:rsidR="0088198A" w:rsidRPr="008C5BD2">
          <w:rPr>
            <w:rStyle w:val="Lienhypertexte"/>
            <w:rFonts w:eastAsia="Arial"/>
            <w:noProof/>
          </w:rPr>
          <w:t>3.1.1</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rFonts w:eastAsia="Arial"/>
            <w:noProof/>
          </w:rPr>
          <w:t>Personas</w:t>
        </w:r>
        <w:r w:rsidR="0088198A">
          <w:rPr>
            <w:noProof/>
            <w:webHidden/>
          </w:rPr>
          <w:tab/>
        </w:r>
        <w:r w:rsidR="0088198A">
          <w:rPr>
            <w:noProof/>
            <w:webHidden/>
          </w:rPr>
          <w:fldChar w:fldCharType="begin"/>
        </w:r>
        <w:r w:rsidR="0088198A">
          <w:rPr>
            <w:noProof/>
            <w:webHidden/>
          </w:rPr>
          <w:instrText xml:space="preserve"> PAGEREF _Toc181370711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7439201B" w14:textId="24D9F4C5"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12" w:history="1">
        <w:r w:rsidR="0088198A" w:rsidRPr="008C5BD2">
          <w:rPr>
            <w:rStyle w:val="Lienhypertexte"/>
            <w:rFonts w:eastAsia="Arial"/>
            <w:noProof/>
          </w:rPr>
          <w:t>3.1.2</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rFonts w:eastAsia="Arial"/>
            <w:noProof/>
          </w:rPr>
          <w:t>Palette graphique</w:t>
        </w:r>
        <w:r w:rsidR="0088198A">
          <w:rPr>
            <w:noProof/>
            <w:webHidden/>
          </w:rPr>
          <w:tab/>
        </w:r>
        <w:r w:rsidR="0088198A">
          <w:rPr>
            <w:noProof/>
            <w:webHidden/>
          </w:rPr>
          <w:fldChar w:fldCharType="begin"/>
        </w:r>
        <w:r w:rsidR="0088198A">
          <w:rPr>
            <w:noProof/>
            <w:webHidden/>
          </w:rPr>
          <w:instrText xml:space="preserve"> PAGEREF _Toc181370712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4E91977B" w14:textId="174B9B35"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13" w:history="1">
        <w:r w:rsidR="0088198A" w:rsidRPr="008C5BD2">
          <w:rPr>
            <w:rStyle w:val="Lienhypertexte"/>
            <w:rFonts w:eastAsia="Arial"/>
            <w:noProof/>
          </w:rPr>
          <w:t>3.1.3</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rFonts w:eastAsia="Arial"/>
            <w:noProof/>
          </w:rPr>
          <w:t>Eco-conception et accessibilité</w:t>
        </w:r>
        <w:r w:rsidR="0088198A">
          <w:rPr>
            <w:noProof/>
            <w:webHidden/>
          </w:rPr>
          <w:tab/>
        </w:r>
        <w:r w:rsidR="0088198A">
          <w:rPr>
            <w:noProof/>
            <w:webHidden/>
          </w:rPr>
          <w:fldChar w:fldCharType="begin"/>
        </w:r>
        <w:r w:rsidR="0088198A">
          <w:rPr>
            <w:noProof/>
            <w:webHidden/>
          </w:rPr>
          <w:instrText xml:space="preserve"> PAGEREF _Toc181370713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426D2446" w14:textId="3AD6FD1A" w:rsidR="0088198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14" w:history="1">
        <w:r w:rsidR="0088198A" w:rsidRPr="008C5BD2">
          <w:rPr>
            <w:rStyle w:val="Lienhypertexte"/>
            <w:rFonts w:eastAsia="Arial"/>
            <w:noProof/>
          </w:rPr>
          <w:t>3.2</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rFonts w:eastAsia="Arial"/>
            <w:noProof/>
          </w:rPr>
          <w:t>Conception de l’UX</w:t>
        </w:r>
        <w:r w:rsidR="0088198A">
          <w:rPr>
            <w:noProof/>
            <w:webHidden/>
          </w:rPr>
          <w:tab/>
        </w:r>
        <w:r w:rsidR="0088198A">
          <w:rPr>
            <w:noProof/>
            <w:webHidden/>
          </w:rPr>
          <w:fldChar w:fldCharType="begin"/>
        </w:r>
        <w:r w:rsidR="0088198A">
          <w:rPr>
            <w:noProof/>
            <w:webHidden/>
          </w:rPr>
          <w:instrText xml:space="preserve"> PAGEREF _Toc181370714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70155C0E" w14:textId="1AE02F1A"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15" w:history="1">
        <w:r w:rsidR="0088198A" w:rsidRPr="008C5BD2">
          <w:rPr>
            <w:rStyle w:val="Lienhypertexte"/>
            <w:rFonts w:eastAsia="Arial"/>
            <w:noProof/>
          </w:rPr>
          <w:t>3.2.1</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rFonts w:eastAsia="Arial"/>
            <w:noProof/>
          </w:rPr>
          <w:t>Définitions des Wireframes</w:t>
        </w:r>
        <w:r w:rsidR="0088198A">
          <w:rPr>
            <w:noProof/>
            <w:webHidden/>
          </w:rPr>
          <w:tab/>
        </w:r>
        <w:r w:rsidR="0088198A">
          <w:rPr>
            <w:noProof/>
            <w:webHidden/>
          </w:rPr>
          <w:fldChar w:fldCharType="begin"/>
        </w:r>
        <w:r w:rsidR="0088198A">
          <w:rPr>
            <w:noProof/>
            <w:webHidden/>
          </w:rPr>
          <w:instrText xml:space="preserve"> PAGEREF _Toc181370715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7E7981FD" w14:textId="1012B3AB"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16" w:history="1">
        <w:r w:rsidR="0088198A" w:rsidRPr="008C5BD2">
          <w:rPr>
            <w:rStyle w:val="Lienhypertexte"/>
            <w:rFonts w:eastAsia="Arial"/>
            <w:noProof/>
          </w:rPr>
          <w:t>3.2.2</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rFonts w:eastAsia="Arial"/>
            <w:noProof/>
          </w:rPr>
          <w:t>Définition de l’High fidelity</w:t>
        </w:r>
        <w:r w:rsidR="0088198A">
          <w:rPr>
            <w:noProof/>
            <w:webHidden/>
          </w:rPr>
          <w:tab/>
        </w:r>
        <w:r w:rsidR="0088198A">
          <w:rPr>
            <w:noProof/>
            <w:webHidden/>
          </w:rPr>
          <w:fldChar w:fldCharType="begin"/>
        </w:r>
        <w:r w:rsidR="0088198A">
          <w:rPr>
            <w:noProof/>
            <w:webHidden/>
          </w:rPr>
          <w:instrText xml:space="preserve"> PAGEREF _Toc181370716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167CBF53" w14:textId="77659F5F" w:rsidR="0088198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17" w:history="1">
        <w:r w:rsidR="0088198A" w:rsidRPr="008C5BD2">
          <w:rPr>
            <w:rStyle w:val="Lienhypertexte"/>
            <w:rFonts w:eastAsia="Arial"/>
            <w:noProof/>
          </w:rPr>
          <w:t>3.3</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rFonts w:eastAsia="Arial"/>
            <w:noProof/>
          </w:rPr>
          <w:t>Choix effectués</w:t>
        </w:r>
        <w:r w:rsidR="0088198A">
          <w:rPr>
            <w:noProof/>
            <w:webHidden/>
          </w:rPr>
          <w:tab/>
        </w:r>
        <w:r w:rsidR="0088198A">
          <w:rPr>
            <w:noProof/>
            <w:webHidden/>
          </w:rPr>
          <w:fldChar w:fldCharType="begin"/>
        </w:r>
        <w:r w:rsidR="0088198A">
          <w:rPr>
            <w:noProof/>
            <w:webHidden/>
          </w:rPr>
          <w:instrText xml:space="preserve"> PAGEREF _Toc181370717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4AC482BB" w14:textId="28F20262" w:rsidR="0088198A"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81370718" w:history="1">
        <w:r w:rsidR="0088198A" w:rsidRPr="008C5BD2">
          <w:rPr>
            <w:rStyle w:val="Lienhypertexte"/>
          </w:rPr>
          <w:t>4</w:t>
        </w:r>
        <w:r w:rsidR="0088198A">
          <w:rPr>
            <w:rFonts w:asciiTheme="minorHAnsi" w:eastAsiaTheme="minorEastAsia" w:hAnsiTheme="minorHAnsi" w:cstheme="minorBidi"/>
            <w:kern w:val="2"/>
            <w:sz w:val="22"/>
            <w:szCs w:val="22"/>
            <w:lang w:val="fr-CH" w:eastAsia="fr-CH"/>
            <w14:ligatures w14:val="standardContextual"/>
          </w:rPr>
          <w:tab/>
        </w:r>
        <w:r w:rsidR="0088198A" w:rsidRPr="008C5BD2">
          <w:rPr>
            <w:rStyle w:val="Lienhypertexte"/>
          </w:rPr>
          <w:t>Réalisation</w:t>
        </w:r>
        <w:r w:rsidR="0088198A">
          <w:rPr>
            <w:webHidden/>
          </w:rPr>
          <w:tab/>
        </w:r>
        <w:r w:rsidR="0088198A">
          <w:rPr>
            <w:webHidden/>
          </w:rPr>
          <w:fldChar w:fldCharType="begin"/>
        </w:r>
        <w:r w:rsidR="0088198A">
          <w:rPr>
            <w:webHidden/>
          </w:rPr>
          <w:instrText xml:space="preserve"> PAGEREF _Toc181370718 \h </w:instrText>
        </w:r>
        <w:r w:rsidR="0088198A">
          <w:rPr>
            <w:webHidden/>
          </w:rPr>
        </w:r>
        <w:r w:rsidR="0088198A">
          <w:rPr>
            <w:webHidden/>
          </w:rPr>
          <w:fldChar w:fldCharType="separate"/>
        </w:r>
        <w:r w:rsidR="0088198A">
          <w:rPr>
            <w:webHidden/>
          </w:rPr>
          <w:t>3</w:t>
        </w:r>
        <w:r w:rsidR="0088198A">
          <w:rPr>
            <w:webHidden/>
          </w:rPr>
          <w:fldChar w:fldCharType="end"/>
        </w:r>
      </w:hyperlink>
    </w:p>
    <w:p w14:paraId="6FD826E2" w14:textId="6D8B7BAC" w:rsidR="0088198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19" w:history="1">
        <w:r w:rsidR="0088198A" w:rsidRPr="008C5BD2">
          <w:rPr>
            <w:rStyle w:val="Lienhypertexte"/>
            <w:iCs/>
            <w:noProof/>
          </w:rPr>
          <w:t>4.1</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iCs/>
            <w:noProof/>
          </w:rPr>
          <w:t>Points de design spécifiques</w:t>
        </w:r>
        <w:r w:rsidR="0088198A">
          <w:rPr>
            <w:noProof/>
            <w:webHidden/>
          </w:rPr>
          <w:tab/>
        </w:r>
        <w:r w:rsidR="0088198A">
          <w:rPr>
            <w:noProof/>
            <w:webHidden/>
          </w:rPr>
          <w:fldChar w:fldCharType="begin"/>
        </w:r>
        <w:r w:rsidR="0088198A">
          <w:rPr>
            <w:noProof/>
            <w:webHidden/>
          </w:rPr>
          <w:instrText xml:space="preserve"> PAGEREF _Toc181370719 \h </w:instrText>
        </w:r>
        <w:r w:rsidR="0088198A">
          <w:rPr>
            <w:noProof/>
            <w:webHidden/>
          </w:rPr>
        </w:r>
        <w:r w:rsidR="0088198A">
          <w:rPr>
            <w:noProof/>
            <w:webHidden/>
          </w:rPr>
          <w:fldChar w:fldCharType="separate"/>
        </w:r>
        <w:r w:rsidR="0088198A">
          <w:rPr>
            <w:noProof/>
            <w:webHidden/>
          </w:rPr>
          <w:t>3</w:t>
        </w:r>
        <w:r w:rsidR="0088198A">
          <w:rPr>
            <w:noProof/>
            <w:webHidden/>
          </w:rPr>
          <w:fldChar w:fldCharType="end"/>
        </w:r>
      </w:hyperlink>
    </w:p>
    <w:p w14:paraId="52589BF8" w14:textId="6EEB6D35"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20" w:history="1">
        <w:r w:rsidR="0088198A" w:rsidRPr="008C5BD2">
          <w:rPr>
            <w:rStyle w:val="Lienhypertexte"/>
            <w:rFonts w:eastAsia="Arial"/>
            <w:noProof/>
          </w:rPr>
          <w:t>4.1.1</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rFonts w:eastAsia="Arial"/>
            <w:noProof/>
          </w:rPr>
          <w:t>Placement de protections spécifique.</w:t>
        </w:r>
        <w:r w:rsidR="0088198A">
          <w:rPr>
            <w:noProof/>
            <w:webHidden/>
          </w:rPr>
          <w:tab/>
        </w:r>
        <w:r w:rsidR="0088198A">
          <w:rPr>
            <w:noProof/>
            <w:webHidden/>
          </w:rPr>
          <w:fldChar w:fldCharType="begin"/>
        </w:r>
        <w:r w:rsidR="0088198A">
          <w:rPr>
            <w:noProof/>
            <w:webHidden/>
          </w:rPr>
          <w:instrText xml:space="preserve"> PAGEREF _Toc181370720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2C645A47" w14:textId="4695C97A"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21" w:history="1">
        <w:r w:rsidR="0088198A" w:rsidRPr="008C5BD2">
          <w:rPr>
            <w:rStyle w:val="Lienhypertexte"/>
            <w:rFonts w:eastAsia="Arial"/>
            <w:noProof/>
          </w:rPr>
          <w:t>4.1.2</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rFonts w:eastAsia="Arial"/>
            <w:noProof/>
          </w:rPr>
          <w:t>Faire supprimer les munitions lorsqu’elles sortent de l’écran</w:t>
        </w:r>
        <w:r w:rsidR="0088198A">
          <w:rPr>
            <w:noProof/>
            <w:webHidden/>
          </w:rPr>
          <w:tab/>
        </w:r>
        <w:r w:rsidR="0088198A">
          <w:rPr>
            <w:noProof/>
            <w:webHidden/>
          </w:rPr>
          <w:fldChar w:fldCharType="begin"/>
        </w:r>
        <w:r w:rsidR="0088198A">
          <w:rPr>
            <w:noProof/>
            <w:webHidden/>
          </w:rPr>
          <w:instrText xml:space="preserve"> PAGEREF _Toc181370721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20E81FD3" w14:textId="58E1A167"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22" w:history="1">
        <w:r w:rsidR="0088198A" w:rsidRPr="008C5BD2">
          <w:rPr>
            <w:rStyle w:val="Lienhypertexte"/>
            <w:rFonts w:eastAsia="Arial"/>
            <w:noProof/>
          </w:rPr>
          <w:t>4.1.3</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rFonts w:eastAsia="Arial"/>
            <w:noProof/>
          </w:rPr>
          <w:t>Menu pause</w:t>
        </w:r>
        <w:r w:rsidR="0088198A">
          <w:rPr>
            <w:noProof/>
            <w:webHidden/>
          </w:rPr>
          <w:tab/>
        </w:r>
        <w:r w:rsidR="0088198A">
          <w:rPr>
            <w:noProof/>
            <w:webHidden/>
          </w:rPr>
          <w:fldChar w:fldCharType="begin"/>
        </w:r>
        <w:r w:rsidR="0088198A">
          <w:rPr>
            <w:noProof/>
            <w:webHidden/>
          </w:rPr>
          <w:instrText xml:space="preserve"> PAGEREF _Toc181370722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0419A6D1" w14:textId="61C6B55D" w:rsidR="0088198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23" w:history="1">
        <w:r w:rsidR="0088198A" w:rsidRPr="008C5BD2">
          <w:rPr>
            <w:rStyle w:val="Lienhypertexte"/>
            <w:iCs/>
            <w:noProof/>
          </w:rPr>
          <w:t>4.2</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iCs/>
            <w:noProof/>
          </w:rPr>
          <w:t>Déroulement</w:t>
        </w:r>
        <w:r w:rsidR="0088198A">
          <w:rPr>
            <w:noProof/>
            <w:webHidden/>
          </w:rPr>
          <w:tab/>
        </w:r>
        <w:r w:rsidR="0088198A">
          <w:rPr>
            <w:noProof/>
            <w:webHidden/>
          </w:rPr>
          <w:fldChar w:fldCharType="begin"/>
        </w:r>
        <w:r w:rsidR="0088198A">
          <w:rPr>
            <w:noProof/>
            <w:webHidden/>
          </w:rPr>
          <w:instrText xml:space="preserve"> PAGEREF _Toc181370723 \h </w:instrText>
        </w:r>
        <w:r w:rsidR="0088198A">
          <w:rPr>
            <w:noProof/>
            <w:webHidden/>
          </w:rPr>
        </w:r>
        <w:r w:rsidR="0088198A">
          <w:rPr>
            <w:noProof/>
            <w:webHidden/>
          </w:rPr>
          <w:fldChar w:fldCharType="separate"/>
        </w:r>
        <w:r w:rsidR="0088198A">
          <w:rPr>
            <w:noProof/>
            <w:webHidden/>
          </w:rPr>
          <w:t>3</w:t>
        </w:r>
        <w:r w:rsidR="0088198A">
          <w:rPr>
            <w:noProof/>
            <w:webHidden/>
          </w:rPr>
          <w:fldChar w:fldCharType="end"/>
        </w:r>
      </w:hyperlink>
    </w:p>
    <w:p w14:paraId="67214623" w14:textId="2EAF06D1" w:rsidR="0088198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24" w:history="1">
        <w:r w:rsidR="0088198A" w:rsidRPr="008C5BD2">
          <w:rPr>
            <w:rStyle w:val="Lienhypertexte"/>
            <w:iCs/>
            <w:noProof/>
          </w:rPr>
          <w:t>4.3</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iCs/>
            <w:noProof/>
          </w:rPr>
          <w:t>Mise en place de l’environnement de travail</w:t>
        </w:r>
        <w:r w:rsidR="0088198A">
          <w:rPr>
            <w:noProof/>
            <w:webHidden/>
          </w:rPr>
          <w:tab/>
        </w:r>
        <w:r w:rsidR="0088198A">
          <w:rPr>
            <w:noProof/>
            <w:webHidden/>
          </w:rPr>
          <w:fldChar w:fldCharType="begin"/>
        </w:r>
        <w:r w:rsidR="0088198A">
          <w:rPr>
            <w:noProof/>
            <w:webHidden/>
          </w:rPr>
          <w:instrText xml:space="preserve"> PAGEREF _Toc181370724 \h </w:instrText>
        </w:r>
        <w:r w:rsidR="0088198A">
          <w:rPr>
            <w:noProof/>
            <w:webHidden/>
          </w:rPr>
        </w:r>
        <w:r w:rsidR="0088198A">
          <w:rPr>
            <w:noProof/>
            <w:webHidden/>
          </w:rPr>
          <w:fldChar w:fldCharType="separate"/>
        </w:r>
        <w:r w:rsidR="0088198A">
          <w:rPr>
            <w:noProof/>
            <w:webHidden/>
          </w:rPr>
          <w:t>3</w:t>
        </w:r>
        <w:r w:rsidR="0088198A">
          <w:rPr>
            <w:noProof/>
            <w:webHidden/>
          </w:rPr>
          <w:fldChar w:fldCharType="end"/>
        </w:r>
      </w:hyperlink>
    </w:p>
    <w:p w14:paraId="028C9EFC" w14:textId="777DCC27"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25" w:history="1">
        <w:r w:rsidR="0088198A" w:rsidRPr="008C5BD2">
          <w:rPr>
            <w:rStyle w:val="Lienhypertexte"/>
            <w:rFonts w:eastAsia="Arial"/>
            <w:noProof/>
          </w:rPr>
          <w:t>4.3.1</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rFonts w:eastAsia="Arial"/>
            <w:noProof/>
          </w:rPr>
          <w:t>Installation des logiciels</w:t>
        </w:r>
        <w:r w:rsidR="0088198A">
          <w:rPr>
            <w:noProof/>
            <w:webHidden/>
          </w:rPr>
          <w:tab/>
        </w:r>
        <w:r w:rsidR="0088198A">
          <w:rPr>
            <w:noProof/>
            <w:webHidden/>
          </w:rPr>
          <w:fldChar w:fldCharType="begin"/>
        </w:r>
        <w:r w:rsidR="0088198A">
          <w:rPr>
            <w:noProof/>
            <w:webHidden/>
          </w:rPr>
          <w:instrText xml:space="preserve"> PAGEREF _Toc181370725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67BBDD18" w14:textId="086BA330"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26" w:history="1">
        <w:r w:rsidR="0088198A" w:rsidRPr="008C5BD2">
          <w:rPr>
            <w:rStyle w:val="Lienhypertexte"/>
            <w:rFonts w:eastAsia="Arial"/>
            <w:noProof/>
          </w:rPr>
          <w:t>4.3.2</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rFonts w:eastAsia="Arial"/>
            <w:noProof/>
          </w:rPr>
          <w:t>Environnement</w:t>
        </w:r>
        <w:r w:rsidR="0088198A">
          <w:rPr>
            <w:noProof/>
            <w:webHidden/>
          </w:rPr>
          <w:tab/>
        </w:r>
        <w:r w:rsidR="0088198A">
          <w:rPr>
            <w:noProof/>
            <w:webHidden/>
          </w:rPr>
          <w:fldChar w:fldCharType="begin"/>
        </w:r>
        <w:r w:rsidR="0088198A">
          <w:rPr>
            <w:noProof/>
            <w:webHidden/>
          </w:rPr>
          <w:instrText xml:space="preserve"> PAGEREF _Toc181370726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2D1DE0BA" w14:textId="1FD6D583"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27" w:history="1">
        <w:r w:rsidR="0088198A" w:rsidRPr="008C5BD2">
          <w:rPr>
            <w:rStyle w:val="Lienhypertexte"/>
            <w:rFonts w:eastAsia="Arial"/>
            <w:noProof/>
          </w:rPr>
          <w:t>4.3.3</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rFonts w:eastAsia="Arial"/>
            <w:noProof/>
          </w:rPr>
          <w:t>Liste des fichiers</w:t>
        </w:r>
        <w:r w:rsidR="0088198A">
          <w:rPr>
            <w:noProof/>
            <w:webHidden/>
          </w:rPr>
          <w:tab/>
        </w:r>
        <w:r w:rsidR="0088198A">
          <w:rPr>
            <w:noProof/>
            <w:webHidden/>
          </w:rPr>
          <w:fldChar w:fldCharType="begin"/>
        </w:r>
        <w:r w:rsidR="0088198A">
          <w:rPr>
            <w:noProof/>
            <w:webHidden/>
          </w:rPr>
          <w:instrText xml:space="preserve"> PAGEREF _Toc181370727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6E43057A" w14:textId="6F70FBB6" w:rsidR="0088198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28" w:history="1">
        <w:r w:rsidR="0088198A" w:rsidRPr="008C5BD2">
          <w:rPr>
            <w:rStyle w:val="Lienhypertexte"/>
            <w:iCs/>
            <w:noProof/>
          </w:rPr>
          <w:t>4.4</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iCs/>
            <w:noProof/>
          </w:rPr>
          <w:t>Description des tests effectués</w:t>
        </w:r>
        <w:r w:rsidR="0088198A">
          <w:rPr>
            <w:noProof/>
            <w:webHidden/>
          </w:rPr>
          <w:tab/>
        </w:r>
        <w:r w:rsidR="0088198A">
          <w:rPr>
            <w:noProof/>
            <w:webHidden/>
          </w:rPr>
          <w:fldChar w:fldCharType="begin"/>
        </w:r>
        <w:r w:rsidR="0088198A">
          <w:rPr>
            <w:noProof/>
            <w:webHidden/>
          </w:rPr>
          <w:instrText xml:space="preserve"> PAGEREF _Toc181370728 \h </w:instrText>
        </w:r>
        <w:r w:rsidR="0088198A">
          <w:rPr>
            <w:noProof/>
            <w:webHidden/>
          </w:rPr>
        </w:r>
        <w:r w:rsidR="0088198A">
          <w:rPr>
            <w:noProof/>
            <w:webHidden/>
          </w:rPr>
          <w:fldChar w:fldCharType="separate"/>
        </w:r>
        <w:r w:rsidR="0088198A">
          <w:rPr>
            <w:noProof/>
            <w:webHidden/>
          </w:rPr>
          <w:t>3</w:t>
        </w:r>
        <w:r w:rsidR="0088198A">
          <w:rPr>
            <w:noProof/>
            <w:webHidden/>
          </w:rPr>
          <w:fldChar w:fldCharType="end"/>
        </w:r>
      </w:hyperlink>
    </w:p>
    <w:p w14:paraId="1C360538" w14:textId="7B410F7F" w:rsidR="0088198A"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29" w:history="1">
        <w:r w:rsidR="0088198A" w:rsidRPr="008C5BD2">
          <w:rPr>
            <w:rStyle w:val="Lienhypertexte"/>
            <w:noProof/>
          </w:rPr>
          <w:t>4.4.1</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noProof/>
          </w:rPr>
          <w:t>Sprint 1</w:t>
        </w:r>
        <w:r w:rsidR="0088198A">
          <w:rPr>
            <w:noProof/>
            <w:webHidden/>
          </w:rPr>
          <w:tab/>
        </w:r>
        <w:r w:rsidR="0088198A">
          <w:rPr>
            <w:noProof/>
            <w:webHidden/>
          </w:rPr>
          <w:fldChar w:fldCharType="begin"/>
        </w:r>
        <w:r w:rsidR="0088198A">
          <w:rPr>
            <w:noProof/>
            <w:webHidden/>
          </w:rPr>
          <w:instrText xml:space="preserve"> PAGEREF _Toc181370729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5F72FE66" w14:textId="651652E3" w:rsidR="0088198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30" w:history="1">
        <w:r w:rsidR="0088198A" w:rsidRPr="008C5BD2">
          <w:rPr>
            <w:rStyle w:val="Lienhypertexte"/>
            <w:iCs/>
            <w:noProof/>
          </w:rPr>
          <w:t>4.5</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iCs/>
            <w:noProof/>
          </w:rPr>
          <w:t>Erreurs restantes</w:t>
        </w:r>
        <w:r w:rsidR="0088198A">
          <w:rPr>
            <w:noProof/>
            <w:webHidden/>
          </w:rPr>
          <w:tab/>
        </w:r>
        <w:r w:rsidR="0088198A">
          <w:rPr>
            <w:noProof/>
            <w:webHidden/>
          </w:rPr>
          <w:fldChar w:fldCharType="begin"/>
        </w:r>
        <w:r w:rsidR="0088198A">
          <w:rPr>
            <w:noProof/>
            <w:webHidden/>
          </w:rPr>
          <w:instrText xml:space="preserve"> PAGEREF _Toc181370730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59966CB7" w14:textId="525BE650" w:rsidR="0088198A"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81370731" w:history="1">
        <w:r w:rsidR="0088198A" w:rsidRPr="008C5BD2">
          <w:rPr>
            <w:rStyle w:val="Lienhypertexte"/>
          </w:rPr>
          <w:t>5</w:t>
        </w:r>
        <w:r w:rsidR="0088198A">
          <w:rPr>
            <w:rFonts w:asciiTheme="minorHAnsi" w:eastAsiaTheme="minorEastAsia" w:hAnsiTheme="minorHAnsi" w:cstheme="minorBidi"/>
            <w:kern w:val="2"/>
            <w:sz w:val="22"/>
            <w:szCs w:val="22"/>
            <w:lang w:val="fr-CH" w:eastAsia="fr-CH"/>
            <w14:ligatures w14:val="standardContextual"/>
          </w:rPr>
          <w:tab/>
        </w:r>
        <w:r w:rsidR="0088198A" w:rsidRPr="008C5BD2">
          <w:rPr>
            <w:rStyle w:val="Lienhypertexte"/>
          </w:rPr>
          <w:t>Conclusions</w:t>
        </w:r>
        <w:r w:rsidR="0088198A">
          <w:rPr>
            <w:webHidden/>
          </w:rPr>
          <w:tab/>
        </w:r>
        <w:r w:rsidR="0088198A">
          <w:rPr>
            <w:webHidden/>
          </w:rPr>
          <w:fldChar w:fldCharType="begin"/>
        </w:r>
        <w:r w:rsidR="0088198A">
          <w:rPr>
            <w:webHidden/>
          </w:rPr>
          <w:instrText xml:space="preserve"> PAGEREF _Toc181370731 \h </w:instrText>
        </w:r>
        <w:r w:rsidR="0088198A">
          <w:rPr>
            <w:webHidden/>
          </w:rPr>
        </w:r>
        <w:r w:rsidR="0088198A">
          <w:rPr>
            <w:webHidden/>
          </w:rPr>
          <w:fldChar w:fldCharType="separate"/>
        </w:r>
        <w:r w:rsidR="0088198A">
          <w:rPr>
            <w:webHidden/>
          </w:rPr>
          <w:t>4</w:t>
        </w:r>
        <w:r w:rsidR="0088198A">
          <w:rPr>
            <w:webHidden/>
          </w:rPr>
          <w:fldChar w:fldCharType="end"/>
        </w:r>
      </w:hyperlink>
    </w:p>
    <w:p w14:paraId="7AD58444" w14:textId="225F2507" w:rsidR="0088198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32" w:history="1">
        <w:r w:rsidR="0088198A" w:rsidRPr="008C5BD2">
          <w:rPr>
            <w:rStyle w:val="Lienhypertexte"/>
            <w:rFonts w:eastAsia="Arial"/>
            <w:noProof/>
          </w:rPr>
          <w:t>5.1</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rFonts w:eastAsia="Arial"/>
            <w:noProof/>
          </w:rPr>
          <w:t>Objectifs</w:t>
        </w:r>
        <w:r w:rsidR="0088198A">
          <w:rPr>
            <w:noProof/>
            <w:webHidden/>
          </w:rPr>
          <w:tab/>
        </w:r>
        <w:r w:rsidR="0088198A">
          <w:rPr>
            <w:noProof/>
            <w:webHidden/>
          </w:rPr>
          <w:fldChar w:fldCharType="begin"/>
        </w:r>
        <w:r w:rsidR="0088198A">
          <w:rPr>
            <w:noProof/>
            <w:webHidden/>
          </w:rPr>
          <w:instrText xml:space="preserve"> PAGEREF _Toc181370732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6C401219" w14:textId="2DD488AD" w:rsidR="0088198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33" w:history="1">
        <w:r w:rsidR="0088198A" w:rsidRPr="008C5BD2">
          <w:rPr>
            <w:rStyle w:val="Lienhypertexte"/>
            <w:rFonts w:eastAsia="Arial"/>
            <w:noProof/>
          </w:rPr>
          <w:t>5.2</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rFonts w:eastAsia="Arial"/>
            <w:noProof/>
          </w:rPr>
          <w:t>Positifs / négatifs</w:t>
        </w:r>
        <w:r w:rsidR="0088198A">
          <w:rPr>
            <w:noProof/>
            <w:webHidden/>
          </w:rPr>
          <w:tab/>
        </w:r>
        <w:r w:rsidR="0088198A">
          <w:rPr>
            <w:noProof/>
            <w:webHidden/>
          </w:rPr>
          <w:fldChar w:fldCharType="begin"/>
        </w:r>
        <w:r w:rsidR="0088198A">
          <w:rPr>
            <w:noProof/>
            <w:webHidden/>
          </w:rPr>
          <w:instrText xml:space="preserve"> PAGEREF _Toc181370733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71032A69" w14:textId="7774ED4B" w:rsidR="0088198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34" w:history="1">
        <w:r w:rsidR="0088198A" w:rsidRPr="008C5BD2">
          <w:rPr>
            <w:rStyle w:val="Lienhypertexte"/>
            <w:rFonts w:eastAsia="Arial"/>
            <w:noProof/>
          </w:rPr>
          <w:t>5.3</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rFonts w:eastAsia="Arial"/>
            <w:noProof/>
          </w:rPr>
          <w:t>Difficulté du projet</w:t>
        </w:r>
        <w:r w:rsidR="0088198A">
          <w:rPr>
            <w:noProof/>
            <w:webHidden/>
          </w:rPr>
          <w:tab/>
        </w:r>
        <w:r w:rsidR="0088198A">
          <w:rPr>
            <w:noProof/>
            <w:webHidden/>
          </w:rPr>
          <w:fldChar w:fldCharType="begin"/>
        </w:r>
        <w:r w:rsidR="0088198A">
          <w:rPr>
            <w:noProof/>
            <w:webHidden/>
          </w:rPr>
          <w:instrText xml:space="preserve"> PAGEREF _Toc181370734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217EFC8D" w14:textId="730C405F" w:rsidR="0088198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35" w:history="1">
        <w:r w:rsidR="0088198A" w:rsidRPr="008C5BD2">
          <w:rPr>
            <w:rStyle w:val="Lienhypertexte"/>
            <w:rFonts w:eastAsia="Arial"/>
            <w:noProof/>
          </w:rPr>
          <w:t>5.4</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rFonts w:eastAsia="Arial"/>
            <w:noProof/>
          </w:rPr>
          <w:t>Améliorations possibles</w:t>
        </w:r>
        <w:r w:rsidR="0088198A">
          <w:rPr>
            <w:noProof/>
            <w:webHidden/>
          </w:rPr>
          <w:tab/>
        </w:r>
        <w:r w:rsidR="0088198A">
          <w:rPr>
            <w:noProof/>
            <w:webHidden/>
          </w:rPr>
          <w:fldChar w:fldCharType="begin"/>
        </w:r>
        <w:r w:rsidR="0088198A">
          <w:rPr>
            <w:noProof/>
            <w:webHidden/>
          </w:rPr>
          <w:instrText xml:space="preserve"> PAGEREF _Toc181370735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14:paraId="1FAB712F" w14:textId="5CCDFF29" w:rsidR="0088198A"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81370736" w:history="1">
        <w:r w:rsidR="0088198A" w:rsidRPr="008C5BD2">
          <w:rPr>
            <w:rStyle w:val="Lienhypertexte"/>
          </w:rPr>
          <w:t>6</w:t>
        </w:r>
        <w:r w:rsidR="0088198A">
          <w:rPr>
            <w:rFonts w:asciiTheme="minorHAnsi" w:eastAsiaTheme="minorEastAsia" w:hAnsiTheme="minorHAnsi" w:cstheme="minorBidi"/>
            <w:kern w:val="2"/>
            <w:sz w:val="22"/>
            <w:szCs w:val="22"/>
            <w:lang w:val="fr-CH" w:eastAsia="fr-CH"/>
            <w14:ligatures w14:val="standardContextual"/>
          </w:rPr>
          <w:tab/>
        </w:r>
        <w:r w:rsidR="0088198A" w:rsidRPr="008C5BD2">
          <w:rPr>
            <w:rStyle w:val="Lienhypertexte"/>
          </w:rPr>
          <w:t>Annexes</w:t>
        </w:r>
        <w:r w:rsidR="0088198A">
          <w:rPr>
            <w:webHidden/>
          </w:rPr>
          <w:tab/>
        </w:r>
        <w:r w:rsidR="0088198A">
          <w:rPr>
            <w:webHidden/>
          </w:rPr>
          <w:fldChar w:fldCharType="begin"/>
        </w:r>
        <w:r w:rsidR="0088198A">
          <w:rPr>
            <w:webHidden/>
          </w:rPr>
          <w:instrText xml:space="preserve"> PAGEREF _Toc181370736 \h </w:instrText>
        </w:r>
        <w:r w:rsidR="0088198A">
          <w:rPr>
            <w:webHidden/>
          </w:rPr>
        </w:r>
        <w:r w:rsidR="0088198A">
          <w:rPr>
            <w:webHidden/>
          </w:rPr>
          <w:fldChar w:fldCharType="separate"/>
        </w:r>
        <w:r w:rsidR="0088198A">
          <w:rPr>
            <w:webHidden/>
          </w:rPr>
          <w:t>5</w:t>
        </w:r>
        <w:r w:rsidR="0088198A">
          <w:rPr>
            <w:webHidden/>
          </w:rPr>
          <w:fldChar w:fldCharType="end"/>
        </w:r>
      </w:hyperlink>
    </w:p>
    <w:p w14:paraId="0F21E840" w14:textId="08961B38" w:rsidR="0088198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37" w:history="1">
        <w:r w:rsidR="0088198A" w:rsidRPr="008C5BD2">
          <w:rPr>
            <w:rStyle w:val="Lienhypertexte"/>
            <w:iCs/>
            <w:noProof/>
          </w:rPr>
          <w:t>6.1</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iCs/>
            <w:noProof/>
          </w:rPr>
          <w:t>Manuel de référence</w:t>
        </w:r>
        <w:r w:rsidR="0088198A">
          <w:rPr>
            <w:noProof/>
            <w:webHidden/>
          </w:rPr>
          <w:tab/>
        </w:r>
        <w:r w:rsidR="0088198A">
          <w:rPr>
            <w:noProof/>
            <w:webHidden/>
          </w:rPr>
          <w:fldChar w:fldCharType="begin"/>
        </w:r>
        <w:r w:rsidR="0088198A">
          <w:rPr>
            <w:noProof/>
            <w:webHidden/>
          </w:rPr>
          <w:instrText xml:space="preserve"> PAGEREF _Toc181370737 \h </w:instrText>
        </w:r>
        <w:r w:rsidR="0088198A">
          <w:rPr>
            <w:noProof/>
            <w:webHidden/>
          </w:rPr>
        </w:r>
        <w:r w:rsidR="0088198A">
          <w:rPr>
            <w:noProof/>
            <w:webHidden/>
          </w:rPr>
          <w:fldChar w:fldCharType="separate"/>
        </w:r>
        <w:r w:rsidR="0088198A">
          <w:rPr>
            <w:noProof/>
            <w:webHidden/>
          </w:rPr>
          <w:t>5</w:t>
        </w:r>
        <w:r w:rsidR="0088198A">
          <w:rPr>
            <w:noProof/>
            <w:webHidden/>
          </w:rPr>
          <w:fldChar w:fldCharType="end"/>
        </w:r>
      </w:hyperlink>
    </w:p>
    <w:p w14:paraId="22D7A05D" w14:textId="152FA333" w:rsidR="0088198A"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38" w:history="1">
        <w:r w:rsidR="0088198A" w:rsidRPr="008C5BD2">
          <w:rPr>
            <w:rStyle w:val="Lienhypertexte"/>
            <w:iCs/>
            <w:noProof/>
          </w:rPr>
          <w:t>6.2</w:t>
        </w:r>
        <w:r w:rsidR="0088198A">
          <w:rPr>
            <w:rFonts w:asciiTheme="minorHAnsi" w:eastAsiaTheme="minorEastAsia" w:hAnsiTheme="minorHAnsi" w:cstheme="minorBidi"/>
            <w:noProof/>
            <w:kern w:val="2"/>
            <w:sz w:val="22"/>
            <w:szCs w:val="22"/>
            <w:lang w:val="fr-CH" w:eastAsia="fr-CH"/>
            <w14:ligatures w14:val="standardContextual"/>
          </w:rPr>
          <w:tab/>
        </w:r>
        <w:r w:rsidR="0088198A" w:rsidRPr="008C5BD2">
          <w:rPr>
            <w:rStyle w:val="Lienhypertexte"/>
            <w:iCs/>
            <w:noProof/>
          </w:rPr>
          <w:t>Journal de travail</w:t>
        </w:r>
        <w:r w:rsidR="0088198A">
          <w:rPr>
            <w:noProof/>
            <w:webHidden/>
          </w:rPr>
          <w:tab/>
        </w:r>
        <w:r w:rsidR="0088198A">
          <w:rPr>
            <w:noProof/>
            <w:webHidden/>
          </w:rPr>
          <w:fldChar w:fldCharType="begin"/>
        </w:r>
        <w:r w:rsidR="0088198A">
          <w:rPr>
            <w:noProof/>
            <w:webHidden/>
          </w:rPr>
          <w:instrText xml:space="preserve"> PAGEREF _Toc181370738 \h </w:instrText>
        </w:r>
        <w:r w:rsidR="0088198A">
          <w:rPr>
            <w:noProof/>
            <w:webHidden/>
          </w:rPr>
        </w:r>
        <w:r w:rsidR="0088198A">
          <w:rPr>
            <w:noProof/>
            <w:webHidden/>
          </w:rPr>
          <w:fldChar w:fldCharType="separate"/>
        </w:r>
        <w:r w:rsidR="0088198A">
          <w:rPr>
            <w:noProof/>
            <w:webHidden/>
          </w:rPr>
          <w:t>5</w:t>
        </w:r>
        <w:r w:rsidR="0088198A">
          <w:rPr>
            <w:noProof/>
            <w:webHidden/>
          </w:rPr>
          <w:fldChar w:fldCharType="end"/>
        </w:r>
      </w:hyperlink>
    </w:p>
    <w:p w14:paraId="4E647EB4" w14:textId="452FE3B4" w:rsidR="00791020" w:rsidRDefault="003F2179" w:rsidP="00791020">
      <w:r>
        <w:fldChar w:fldCharType="end"/>
      </w:r>
    </w:p>
    <w:p w14:paraId="5B888A30" w14:textId="77777777" w:rsidR="00B03392" w:rsidRDefault="00B03392" w:rsidP="00791020"/>
    <w:p w14:paraId="5E40AA48" w14:textId="77777777" w:rsidR="00B03392" w:rsidRDefault="00B03392" w:rsidP="00791020"/>
    <w:p w14:paraId="67EFBF7A" w14:textId="77777777" w:rsidR="00B03392" w:rsidRDefault="00B03392" w:rsidP="00791020"/>
    <w:p w14:paraId="78992CD8" w14:textId="77777777" w:rsidR="00B03392" w:rsidRDefault="00B03392" w:rsidP="00791020"/>
    <w:p w14:paraId="73AADB12" w14:textId="77777777" w:rsidR="00B03392" w:rsidRDefault="00B03392" w:rsidP="00791020"/>
    <w:p w14:paraId="48525B63" w14:textId="77777777" w:rsidR="00B03392" w:rsidRDefault="00B03392" w:rsidP="00791020"/>
    <w:p w14:paraId="4708F781" w14:textId="77777777" w:rsidR="00B03392" w:rsidRDefault="00B03392" w:rsidP="00791020"/>
    <w:p w14:paraId="46B231CB" w14:textId="77777777" w:rsidR="00B03392" w:rsidRDefault="00B03392" w:rsidP="00791020"/>
    <w:p w14:paraId="01BFCF06" w14:textId="77777777" w:rsidR="00B03392" w:rsidRDefault="00B03392" w:rsidP="00791020"/>
    <w:p w14:paraId="7DC7138B" w14:textId="77777777" w:rsidR="00B03392" w:rsidRDefault="00B03392" w:rsidP="00791020"/>
    <w:p w14:paraId="59637F3E" w14:textId="77777777" w:rsidR="00B03392" w:rsidRDefault="00B03392" w:rsidP="00791020"/>
    <w:p w14:paraId="5C728866" w14:textId="77777777" w:rsidR="00B03392" w:rsidRDefault="00B03392" w:rsidP="00791020"/>
    <w:p w14:paraId="235E5E1D" w14:textId="77777777" w:rsidR="00B03392" w:rsidRDefault="00B03392" w:rsidP="00791020"/>
    <w:p w14:paraId="23B1429A" w14:textId="77777777" w:rsidR="00B03392" w:rsidRDefault="00B03392" w:rsidP="00791020"/>
    <w:p w14:paraId="7A225AA2" w14:textId="77777777" w:rsidR="00B03392" w:rsidRDefault="00B03392" w:rsidP="00791020"/>
    <w:p w14:paraId="64EE765B" w14:textId="77777777" w:rsidR="00B03392" w:rsidRDefault="00B03392" w:rsidP="00791020"/>
    <w:p w14:paraId="7A6B8A7A" w14:textId="77777777" w:rsidR="00B03392" w:rsidRDefault="00B03392" w:rsidP="00791020"/>
    <w:p w14:paraId="569B65DC" w14:textId="77777777" w:rsidR="00B03392" w:rsidRDefault="00B03392" w:rsidP="00791020"/>
    <w:p w14:paraId="6497847E" w14:textId="77777777" w:rsidR="0088198A" w:rsidRDefault="0088198A" w:rsidP="00791020"/>
    <w:p w14:paraId="2DA0F70D" w14:textId="77777777" w:rsidR="0088198A" w:rsidRDefault="0088198A" w:rsidP="00791020"/>
    <w:p w14:paraId="6B37C5D6" w14:textId="77777777" w:rsidR="0088198A" w:rsidRDefault="0088198A" w:rsidP="00791020"/>
    <w:p w14:paraId="6ADD48B7" w14:textId="77777777" w:rsidR="0088198A" w:rsidRDefault="0088198A" w:rsidP="00791020"/>
    <w:p w14:paraId="0EAD2AD7" w14:textId="77777777" w:rsidR="0088198A" w:rsidRDefault="0088198A" w:rsidP="00791020"/>
    <w:p w14:paraId="06E3F693" w14:textId="77777777" w:rsidR="0088198A" w:rsidRDefault="0088198A" w:rsidP="00791020"/>
    <w:p w14:paraId="3937D896" w14:textId="77777777" w:rsidR="0088198A" w:rsidRDefault="0088198A" w:rsidP="00791020"/>
    <w:p w14:paraId="5BEAF577" w14:textId="77777777" w:rsidR="0088198A" w:rsidRDefault="0088198A" w:rsidP="00791020"/>
    <w:p w14:paraId="1A418081" w14:textId="77777777" w:rsidR="0088198A" w:rsidRDefault="0088198A" w:rsidP="00791020"/>
    <w:p w14:paraId="60535FD3" w14:textId="77777777" w:rsidR="0088198A" w:rsidRDefault="0088198A" w:rsidP="00791020"/>
    <w:p w14:paraId="2DC4011E" w14:textId="77777777" w:rsidR="0088198A" w:rsidRDefault="0088198A" w:rsidP="00791020"/>
    <w:p w14:paraId="3844D7F6" w14:textId="77777777" w:rsidR="0088198A" w:rsidRDefault="0088198A" w:rsidP="00791020"/>
    <w:p w14:paraId="63025A23" w14:textId="77777777" w:rsidR="0088198A" w:rsidRDefault="0088198A" w:rsidP="00791020"/>
    <w:p w14:paraId="74C0F055" w14:textId="77777777" w:rsidR="0088198A" w:rsidRDefault="0088198A" w:rsidP="00791020"/>
    <w:p w14:paraId="31FC372A" w14:textId="77777777" w:rsidR="0088198A" w:rsidRDefault="0088198A" w:rsidP="00791020"/>
    <w:p w14:paraId="56868EF2" w14:textId="77777777" w:rsidR="0088198A" w:rsidRDefault="0088198A" w:rsidP="00791020"/>
    <w:p w14:paraId="699A46C1" w14:textId="77777777" w:rsidR="0088198A" w:rsidRDefault="0088198A" w:rsidP="00791020"/>
    <w:p w14:paraId="23934E6E" w14:textId="77777777" w:rsidR="0088198A" w:rsidRPr="00B03392" w:rsidRDefault="0088198A" w:rsidP="00791020"/>
    <w:p w14:paraId="4BFABC7D" w14:textId="77777777" w:rsidR="007C53D3" w:rsidRDefault="007C53D3" w:rsidP="00AE470C">
      <w:pPr>
        <w:pStyle w:val="Titre1"/>
      </w:pPr>
      <w:bookmarkStart w:id="0" w:name="_Toc181370686"/>
      <w:r>
        <w:lastRenderedPageBreak/>
        <w:t>Analyse prél</w:t>
      </w:r>
      <w:r w:rsidR="00AE470C">
        <w:t>i</w:t>
      </w:r>
      <w:r>
        <w:t>minaire</w:t>
      </w:r>
      <w:bookmarkEnd w:id="0"/>
    </w:p>
    <w:p w14:paraId="6D1DE78A" w14:textId="77777777" w:rsidR="00C930E9" w:rsidRDefault="007C53D3" w:rsidP="007C53D3">
      <w:pPr>
        <w:pStyle w:val="Titre2"/>
        <w:rPr>
          <w:i w:val="0"/>
          <w:iCs/>
        </w:rPr>
      </w:pPr>
      <w:bookmarkStart w:id="1" w:name="_Toc181370687"/>
      <w:r w:rsidRPr="00791020">
        <w:rPr>
          <w:i w:val="0"/>
          <w:iCs/>
        </w:rPr>
        <w:t>Introduction</w:t>
      </w:r>
      <w:bookmarkEnd w:id="1"/>
      <w:r w:rsidR="00C930E9" w:rsidRPr="00791020">
        <w:rPr>
          <w:i w:val="0"/>
          <w:iCs/>
        </w:rPr>
        <w:t xml:space="preserve"> </w:t>
      </w:r>
    </w:p>
    <w:p w14:paraId="751711CC" w14:textId="5D35CD0F" w:rsidR="006E2C58" w:rsidRPr="00B03392" w:rsidRDefault="00B03392" w:rsidP="006E2C58">
      <w:r w:rsidRPr="00B03392">
        <w:t>TankBattle est un jeu de combat type Shoot me up. Celui-ci est réalisé dans le cadre de plusieurs projets à l’ETML sur les modules suivants : C106 (base de données), 320 (Programmation orientées objets), 322 (Expérience utilisateur). Ce projet rallie différents modules et permet de réunir ces différentes compétences en un seul projet et permet de m’apporter une meilleure expérience technique sur ces modules.</w:t>
      </w:r>
    </w:p>
    <w:p w14:paraId="1112C336" w14:textId="77777777" w:rsidR="006E2C58" w:rsidRDefault="006E2C58" w:rsidP="007C53D3">
      <w:pPr>
        <w:pStyle w:val="Titre2"/>
        <w:rPr>
          <w:i w:val="0"/>
          <w:iCs/>
        </w:rPr>
      </w:pPr>
      <w:bookmarkStart w:id="2" w:name="_Toc181370688"/>
      <w:r w:rsidRPr="00791020">
        <w:rPr>
          <w:i w:val="0"/>
          <w:iCs/>
        </w:rPr>
        <w:t>Objectifs</w:t>
      </w:r>
      <w:bookmarkEnd w:id="2"/>
    </w:p>
    <w:p w14:paraId="7D1CB18A" w14:textId="77777777" w:rsidR="00B03392" w:rsidRDefault="00B03392" w:rsidP="00B03392">
      <w:r>
        <w:t xml:space="preserve">L’objectif de ce projet est de rallier mes différentes connaissances en un seul jeu. Pour cela, le jeu devra contenir différents critères selon le module, les voici : </w:t>
      </w:r>
    </w:p>
    <w:p w14:paraId="50D3F005" w14:textId="77777777" w:rsidR="00B03392" w:rsidRDefault="00B03392" w:rsidP="00B03392">
      <w:r>
        <w:t>UX : Maquettes du menu principal, de l’écran de jeu, et du meilleur score.</w:t>
      </w:r>
    </w:p>
    <w:p w14:paraId="6DABD771" w14:textId="60E6DC5A" w:rsidR="00B03392" w:rsidRDefault="00B03392" w:rsidP="00B03392">
      <w:r>
        <w:t>Programmation : Différents niveaux contenant un joueur et des ennemis avec un certain nombre de points de vie qui peuvent se déplacer et tirer. Il devra également y avoir des obstacles permettant au joueur d’esquiver les balles ennemies. L’objectif est donc de connaître la programmation orientée objets.</w:t>
      </w:r>
    </w:p>
    <w:p w14:paraId="7474EBE7" w14:textId="77777777" w:rsidR="00B03392" w:rsidRDefault="00B03392" w:rsidP="00B03392"/>
    <w:p w14:paraId="0993BE68" w14:textId="440C269E" w:rsidR="007C53D3" w:rsidRPr="00B03392" w:rsidRDefault="00B03392" w:rsidP="007C53D3">
      <w:r>
        <w:t>Ce projet sera réalisé selon un thème orienté militaire choisi au préalable</w:t>
      </w:r>
      <w:r w:rsidR="007C53D3" w:rsidRPr="006E2C58">
        <w:rPr>
          <w:i/>
          <w:iCs/>
          <w:szCs w:val="14"/>
        </w:rPr>
        <w:t>.</w:t>
      </w:r>
    </w:p>
    <w:p w14:paraId="7F4601FE" w14:textId="13A06441" w:rsidR="007C53D3" w:rsidRDefault="239DB570" w:rsidP="00B03392">
      <w:pPr>
        <w:pStyle w:val="Titre2"/>
      </w:pPr>
      <w:bookmarkStart w:id="3" w:name="_Toc181370689"/>
      <w:r w:rsidRPr="00B03392">
        <w:t>Gestion de projet</w:t>
      </w:r>
      <w:bookmarkEnd w:id="3"/>
    </w:p>
    <w:p w14:paraId="0C9F6C75" w14:textId="59B9E6CD" w:rsidR="00B03392" w:rsidRPr="00B03392" w:rsidRDefault="00B03392" w:rsidP="00B03392">
      <w:r w:rsidRPr="00B03392">
        <w:t>Pour la gestion de ce projet, nous avons recours à différents outils afin de pouvoir s’organiser convenablement. En premier temps nous utilisons GitHub qui nous permet de sauvegarder notre travail au fur et à mesure et d’avoir un suivi de tout le projet. Nous utilisons également IceScrum qui nous permet de planifier des tâches et qui sert également à avoir un journal de travail. Concernant la documentation, tout se trouvera dans ce rapport.</w:t>
      </w:r>
    </w:p>
    <w:p w14:paraId="6CFEF038" w14:textId="6BF11DE3" w:rsidR="0083170D" w:rsidRDefault="0083170D" w:rsidP="0083170D">
      <w:pPr>
        <w:pStyle w:val="Titre1"/>
      </w:pPr>
      <w:bookmarkStart w:id="4" w:name="_Toc181370690"/>
      <w:r>
        <w:t>Analyse</w:t>
      </w:r>
      <w:r w:rsidR="00E12330">
        <w:t xml:space="preserve"> / Conception</w:t>
      </w:r>
      <w:bookmarkEnd w:id="4"/>
      <w:r w:rsidR="00B03392">
        <w:t xml:space="preserve"> </w:t>
      </w:r>
    </w:p>
    <w:p w14:paraId="0B528D22" w14:textId="77777777" w:rsidR="00EE4813" w:rsidRDefault="00EE4813" w:rsidP="00AA0785">
      <w:pPr>
        <w:pStyle w:val="Titre2"/>
        <w:rPr>
          <w:i w:val="0"/>
          <w:iCs/>
        </w:rPr>
      </w:pPr>
      <w:bookmarkStart w:id="5" w:name="_Toc181370691"/>
      <w:r>
        <w:rPr>
          <w:i w:val="0"/>
          <w:iCs/>
        </w:rPr>
        <w:t>Gameplay</w:t>
      </w:r>
      <w:bookmarkEnd w:id="5"/>
    </w:p>
    <w:p w14:paraId="12E7A5F1" w14:textId="77777777" w:rsidR="00DE2B1F" w:rsidRDefault="00DE2B1F" w:rsidP="00DE2B1F">
      <w:pPr>
        <w:pStyle w:val="Titre3"/>
        <w:rPr>
          <w:rFonts w:eastAsia="Arial"/>
        </w:rPr>
      </w:pPr>
      <w:bookmarkStart w:id="6" w:name="_Toc181370692"/>
      <w:r>
        <w:rPr>
          <w:rFonts w:eastAsia="Arial"/>
        </w:rPr>
        <w:t>Le joueur :</w:t>
      </w:r>
      <w:bookmarkEnd w:id="6"/>
      <w:r>
        <w:rPr>
          <w:rFonts w:eastAsia="Arial"/>
        </w:rPr>
        <w:t xml:space="preserve"> </w:t>
      </w:r>
    </w:p>
    <w:p w14:paraId="5BD5B97C" w14:textId="28CB1514" w:rsidR="00DE2B1F" w:rsidRDefault="00DE2B1F" w:rsidP="00DE2B1F">
      <w:pPr>
        <w:ind w:left="720"/>
        <w:rPr>
          <w:rFonts w:eastAsia="Arial" w:cs="Arial"/>
        </w:rPr>
      </w:pPr>
      <w:r>
        <w:rPr>
          <w:rFonts w:eastAsia="Arial" w:cs="Arial"/>
        </w:rPr>
        <w:t xml:space="preserve">Le joueur aura la capacité de se déplacer sur l’axe horizontal en utilisant les touches ‘A’ et ‘D’. Ceci lui permettra d’esquiver les différentes balles ennemies. De plus le joueur pourra tirer en appuyant sur le clic gauche de la souris. Une munition partira de son arme sur l’axe vertical avec une trajectoire linéaire. Cependant, le joueur devra attendre un délai de 200 millisecondes avant de pouvoir tirer à nouveau. </w:t>
      </w:r>
    </w:p>
    <w:p w14:paraId="3139A6F6" w14:textId="77777777" w:rsidR="00DE2B1F" w:rsidRDefault="00DE2B1F" w:rsidP="00DE2B1F">
      <w:pPr>
        <w:ind w:left="1080"/>
        <w:rPr>
          <w:rFonts w:eastAsia="Arial" w:cs="Arial"/>
        </w:rPr>
      </w:pPr>
    </w:p>
    <w:p w14:paraId="0BC6E7D6" w14:textId="77777777" w:rsidR="00DE2B1F" w:rsidRDefault="00DE2B1F" w:rsidP="00DE2B1F">
      <w:pPr>
        <w:pStyle w:val="Titre3"/>
        <w:rPr>
          <w:rFonts w:eastAsia="Arial"/>
        </w:rPr>
      </w:pPr>
      <w:bookmarkStart w:id="7" w:name="_Toc181370693"/>
      <w:r>
        <w:rPr>
          <w:rFonts w:eastAsia="Arial"/>
        </w:rPr>
        <w:t>Les ennemis :</w:t>
      </w:r>
      <w:bookmarkEnd w:id="7"/>
    </w:p>
    <w:p w14:paraId="68B8C69F" w14:textId="77777777" w:rsidR="00DE2B1F" w:rsidRDefault="00DE2B1F" w:rsidP="00DE2B1F">
      <w:pPr>
        <w:ind w:left="720"/>
        <w:rPr>
          <w:rFonts w:eastAsia="Arial" w:cs="Arial"/>
        </w:rPr>
      </w:pPr>
      <w:r>
        <w:rPr>
          <w:rFonts w:eastAsia="Arial" w:cs="Arial"/>
        </w:rPr>
        <w:t xml:space="preserve">Les ennemis apparaîtront automatiquement au début de la partie, ils se situeront dans la partie supérieure de l’écran. Les ennemis seront sous forme de tank et leur objectif sera d’éliminer le joueur. Pour se faire, le tank pourra envoyer des missiles. A la différence du joueur, le tank ne pourra pas se déplacer, cependant il aura la capacité de nous viser et donc de tirer en diagonal.     </w:t>
      </w:r>
    </w:p>
    <w:p w14:paraId="13A89F5A" w14:textId="77777777" w:rsidR="00DE2B1F" w:rsidRDefault="00DE2B1F" w:rsidP="00DE2B1F">
      <w:pPr>
        <w:rPr>
          <w:rFonts w:eastAsia="Arial" w:cs="Arial"/>
        </w:rPr>
      </w:pPr>
      <w:r>
        <w:rPr>
          <w:rFonts w:eastAsia="Arial" w:cs="Arial"/>
        </w:rPr>
        <w:tab/>
      </w:r>
      <w:r>
        <w:rPr>
          <w:rFonts w:eastAsia="Arial" w:cs="Arial"/>
        </w:rPr>
        <w:tab/>
      </w:r>
    </w:p>
    <w:p w14:paraId="46F5EE27" w14:textId="77777777" w:rsidR="00DE2B1F" w:rsidRDefault="00DE2B1F" w:rsidP="00DE2B1F">
      <w:pPr>
        <w:pStyle w:val="Titre3"/>
        <w:rPr>
          <w:rFonts w:eastAsia="Arial"/>
        </w:rPr>
      </w:pPr>
      <w:bookmarkStart w:id="8" w:name="_Toc181370694"/>
      <w:r>
        <w:rPr>
          <w:rFonts w:eastAsia="Arial"/>
        </w:rPr>
        <w:lastRenderedPageBreak/>
        <w:t>Les protections</w:t>
      </w:r>
      <w:bookmarkEnd w:id="8"/>
    </w:p>
    <w:p w14:paraId="63BE1952" w14:textId="126C1D7D" w:rsidR="00DE2B1F" w:rsidRDefault="00DE2B1F" w:rsidP="00DE2B1F">
      <w:pPr>
        <w:ind w:left="720"/>
        <w:rPr>
          <w:rFonts w:eastAsia="Arial" w:cs="Arial"/>
        </w:rPr>
      </w:pPr>
      <w:r>
        <w:rPr>
          <w:rFonts w:eastAsia="Arial" w:cs="Arial"/>
        </w:rPr>
        <w:t>Le joueur aura la capacité de se protéger des missiles ennemis en plaçant des protections. Pour ce faire, il lui suffira d’effectuer un clic droit, et une protection se placera la où son curseur se trouve. Il pourra en poser deux dès le lancement de la partie, puis une toutes les 20 secondes.</w:t>
      </w:r>
    </w:p>
    <w:p w14:paraId="0EDE3FC0" w14:textId="77777777" w:rsidR="00DE2B1F" w:rsidRDefault="00DE2B1F" w:rsidP="00DE2B1F">
      <w:pPr>
        <w:rPr>
          <w:rFonts w:eastAsia="Arial" w:cs="Arial"/>
        </w:rPr>
      </w:pPr>
    </w:p>
    <w:p w14:paraId="7F405DDF" w14:textId="77777777" w:rsidR="00DE2B1F" w:rsidRDefault="00DE2B1F" w:rsidP="00DE2B1F">
      <w:pPr>
        <w:pStyle w:val="Titre3"/>
        <w:rPr>
          <w:rFonts w:eastAsia="Arial"/>
        </w:rPr>
      </w:pPr>
      <w:bookmarkStart w:id="9" w:name="_Toc181370695"/>
      <w:r>
        <w:rPr>
          <w:rFonts w:eastAsia="Arial"/>
        </w:rPr>
        <w:t>Les points de vie</w:t>
      </w:r>
      <w:bookmarkEnd w:id="9"/>
    </w:p>
    <w:p w14:paraId="635E2BE5" w14:textId="3846B18B" w:rsidR="00DE2B1F" w:rsidRDefault="00DE2B1F" w:rsidP="00DE2B1F">
      <w:pPr>
        <w:ind w:left="720"/>
        <w:rPr>
          <w:rFonts w:eastAsia="Arial" w:cs="Arial"/>
        </w:rPr>
      </w:pPr>
      <w:r>
        <w:rPr>
          <w:rFonts w:eastAsia="Arial" w:cs="Arial"/>
        </w:rPr>
        <w:t>Chaque entité aura des points de vie, le joueur aura 3 vies, et les ennemis 2, à chaque fois qu’ils recevront un missile, ils en perdront une. Les protections auront elles 5 points de vies, rendant donc les structures plus solides. Lorsqu’une entité atteint 0 point de vie, elle disparait, si c’est le joueur, la partie se termine.</w:t>
      </w:r>
    </w:p>
    <w:p w14:paraId="2EC6E202" w14:textId="77777777" w:rsidR="00DE2B1F" w:rsidRDefault="00DE2B1F" w:rsidP="00DE2B1F">
      <w:pPr>
        <w:rPr>
          <w:rFonts w:eastAsia="Arial" w:cs="Arial"/>
        </w:rPr>
      </w:pPr>
    </w:p>
    <w:p w14:paraId="1ED93D32" w14:textId="77777777" w:rsidR="00DE2B1F" w:rsidRDefault="00DE2B1F" w:rsidP="00DE2B1F">
      <w:pPr>
        <w:pStyle w:val="Titre3"/>
        <w:rPr>
          <w:rFonts w:eastAsia="Arial"/>
        </w:rPr>
      </w:pPr>
      <w:bookmarkStart w:id="10" w:name="_Toc181370696"/>
      <w:r>
        <w:rPr>
          <w:rFonts w:eastAsia="Arial"/>
        </w:rPr>
        <w:t>Les niveaux</w:t>
      </w:r>
      <w:bookmarkEnd w:id="10"/>
    </w:p>
    <w:p w14:paraId="0F0D722C" w14:textId="33E153B6" w:rsidR="00DE2B1F" w:rsidRDefault="00DE2B1F" w:rsidP="00DE2B1F">
      <w:pPr>
        <w:ind w:left="720"/>
        <w:rPr>
          <w:rFonts w:eastAsia="Arial" w:cs="Arial"/>
        </w:rPr>
      </w:pPr>
      <w:r>
        <w:rPr>
          <w:rFonts w:eastAsia="Arial" w:cs="Arial"/>
        </w:rPr>
        <w:t>Le jeu comportera différents niveaux, le niveau 1 comportera deux tanks, dès que le joueur les auras éliminer, le niveau suivant commencera avec cette fois plus de tank. A partir de 8 tanks, les ennemis réapparaissent infiniment.</w:t>
      </w:r>
    </w:p>
    <w:p w14:paraId="63BE3442" w14:textId="77777777" w:rsidR="00DE2B1F" w:rsidRPr="00DE2B1F" w:rsidRDefault="00DE2B1F" w:rsidP="00DE2B1F"/>
    <w:p w14:paraId="460EE793" w14:textId="68042D45" w:rsidR="00720330" w:rsidRDefault="00E12330" w:rsidP="00DE2B1F">
      <w:pPr>
        <w:pStyle w:val="Titre2"/>
        <w:rPr>
          <w:i w:val="0"/>
          <w:iCs/>
        </w:rPr>
      </w:pPr>
      <w:bookmarkStart w:id="11" w:name="_Toc181370697"/>
      <w:r>
        <w:rPr>
          <w:i w:val="0"/>
          <w:iCs/>
        </w:rPr>
        <w:t>Concept</w:t>
      </w:r>
      <w:bookmarkEnd w:id="11"/>
    </w:p>
    <w:p w14:paraId="42FD43BF" w14:textId="36C286DF" w:rsidR="00DE2B1F" w:rsidRDefault="00DE2B1F" w:rsidP="00DE2B1F">
      <w:r w:rsidRPr="00DE2B1F">
        <w:t xml:space="preserve">Un diagramme UML est un schéma visuel permettant de visualiser la structure et le comportement du logiciel. Mon diagramme UML, étant trop grand, ne rentrait pas dans le rapport. Il peut être visualisé en cliquant </w:t>
      </w:r>
      <w:hyperlink r:id="rId12" w:history="1">
        <w:r w:rsidRPr="00DE2B1F">
          <w:rPr>
            <w:rStyle w:val="Lienhypertexte"/>
          </w:rPr>
          <w:t>ici</w:t>
        </w:r>
      </w:hyperlink>
      <w:r w:rsidRPr="00DE2B1F">
        <w:t xml:space="preserve"> ou dans le dossier P_ShootMeUp/POO/docs/diagrammeUML.pdf</w:t>
      </w:r>
    </w:p>
    <w:p w14:paraId="6B8D0B98" w14:textId="77777777" w:rsidR="00DE2B1F" w:rsidRPr="00DE2B1F" w:rsidRDefault="00DE2B1F" w:rsidP="00DE2B1F"/>
    <w:p w14:paraId="44D6BB75" w14:textId="77777777" w:rsidR="007C68B3" w:rsidRDefault="007C68B3" w:rsidP="007C68B3">
      <w:pPr>
        <w:pStyle w:val="Titre2"/>
        <w:rPr>
          <w:i w:val="0"/>
          <w:iCs/>
        </w:rPr>
      </w:pPr>
      <w:bookmarkStart w:id="12" w:name="_Toc181370698"/>
      <w:bookmarkStart w:id="13" w:name="_Toc71691012"/>
      <w:r>
        <w:rPr>
          <w:i w:val="0"/>
          <w:iCs/>
        </w:rPr>
        <w:t>Analyse fonctionnelle</w:t>
      </w:r>
      <w:bookmarkEnd w:id="12"/>
    </w:p>
    <w:p w14:paraId="742E1F3B" w14:textId="77777777" w:rsidR="00DE2B1F" w:rsidRDefault="00DE2B1F" w:rsidP="00DE2B1F">
      <w:pPr>
        <w:pStyle w:val="Titre3"/>
      </w:pPr>
      <w:bookmarkStart w:id="14" w:name="_Toc181367285"/>
      <w:bookmarkStart w:id="15" w:name="_Toc181370699"/>
      <w:r>
        <w:t>Sprites</w:t>
      </w:r>
      <w:bookmarkEnd w:id="14"/>
      <w:bookmarkEnd w:id="15"/>
    </w:p>
    <w:p w14:paraId="28711671" w14:textId="77777777" w:rsidR="00DE2B1F" w:rsidRDefault="00DE2B1F" w:rsidP="00DE2B1F">
      <w:r>
        <w:t>(Auteur: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DE2B1F" w14:paraId="068583DA" w14:textId="77777777" w:rsidTr="00881178">
        <w:tc>
          <w:tcPr>
            <w:tcW w:w="0" w:type="auto"/>
          </w:tcPr>
          <w:p w14:paraId="1576B835" w14:textId="77777777" w:rsidR="00DE2B1F" w:rsidRDefault="00DE2B1F" w:rsidP="00881178">
            <w:r>
              <w:t>En tant que joueur, je souhaite avoir différents sprites, afin d'embellir le jeu.</w:t>
            </w:r>
          </w:p>
        </w:tc>
      </w:tr>
      <w:tr w:rsidR="00DE2B1F" w14:paraId="79564CF9" w14:textId="77777777" w:rsidTr="00881178">
        <w:tc>
          <w:tcPr>
            <w:tcW w:w="0" w:type="auto"/>
          </w:tcPr>
          <w:p w14:paraId="4B1FF752" w14:textId="77777777" w:rsidR="00DE2B1F" w:rsidRDefault="00DE2B1F" w:rsidP="00881178">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882"/>
              <w:gridCol w:w="7158"/>
            </w:tblGrid>
            <w:tr w:rsidR="00DE2B1F" w14:paraId="1B0E4C6C" w14:textId="77777777" w:rsidTr="00881178">
              <w:tc>
                <w:tcPr>
                  <w:tcW w:w="0" w:type="auto"/>
                </w:tcPr>
                <w:p w14:paraId="245FD650" w14:textId="77777777" w:rsidR="00DE2B1F" w:rsidRDefault="00DE2B1F" w:rsidP="00881178">
                  <w:r>
                    <w:t>Joueur</w:t>
                  </w:r>
                </w:p>
              </w:tc>
              <w:tc>
                <w:tcPr>
                  <w:tcW w:w="0" w:type="auto"/>
                </w:tcPr>
                <w:p w14:paraId="0BAD8685" w14:textId="77777777" w:rsidR="00DE2B1F" w:rsidRDefault="00DE2B1F" w:rsidP="00881178">
                  <w:r>
                    <w:t>Durant la partie, quand je regarde mon joueur, c'est un militaire avec une arme.</w:t>
                  </w:r>
                </w:p>
              </w:tc>
            </w:tr>
            <w:tr w:rsidR="00DE2B1F" w14:paraId="3FB24971" w14:textId="77777777" w:rsidTr="00881178">
              <w:tc>
                <w:tcPr>
                  <w:tcW w:w="0" w:type="auto"/>
                </w:tcPr>
                <w:p w14:paraId="0E96963E" w14:textId="77777777" w:rsidR="00DE2B1F" w:rsidRDefault="00DE2B1F" w:rsidP="00881178">
                  <w:r>
                    <w:t>Background</w:t>
                  </w:r>
                </w:p>
              </w:tc>
              <w:tc>
                <w:tcPr>
                  <w:tcW w:w="0" w:type="auto"/>
                </w:tcPr>
                <w:p w14:paraId="420E752E" w14:textId="77777777" w:rsidR="00DE2B1F" w:rsidRDefault="00DE2B1F" w:rsidP="00881178">
                  <w:r>
                    <w:t>Durant la partie,  quand je regarde le fond, c'est une map (rue)</w:t>
                  </w:r>
                </w:p>
              </w:tc>
            </w:tr>
            <w:tr w:rsidR="00DE2B1F" w14:paraId="06DEFC1F" w14:textId="77777777" w:rsidTr="00881178">
              <w:tc>
                <w:tcPr>
                  <w:tcW w:w="0" w:type="auto"/>
                </w:tcPr>
                <w:p w14:paraId="35B844D3" w14:textId="77777777" w:rsidR="00DE2B1F" w:rsidRDefault="00DE2B1F" w:rsidP="00881178">
                  <w:r>
                    <w:t>Protections</w:t>
                  </w:r>
                </w:p>
              </w:tc>
              <w:tc>
                <w:tcPr>
                  <w:tcW w:w="0" w:type="auto"/>
                </w:tcPr>
                <w:p w14:paraId="79352525" w14:textId="77777777" w:rsidR="00DE2B1F" w:rsidRDefault="00DE2B1F" w:rsidP="00881178">
                  <w:r>
                    <w:t>Depuis la partie, quand je regarde les protections ce sont des sacs de sable avec des barbelés.</w:t>
                  </w:r>
                </w:p>
              </w:tc>
            </w:tr>
            <w:tr w:rsidR="00DE2B1F" w14:paraId="0ED1E168" w14:textId="77777777" w:rsidTr="00881178">
              <w:tc>
                <w:tcPr>
                  <w:tcW w:w="0" w:type="auto"/>
                </w:tcPr>
                <w:p w14:paraId="337AF885" w14:textId="77777777" w:rsidR="00DE2B1F" w:rsidRDefault="00DE2B1F" w:rsidP="00881178">
                  <w:r>
                    <w:t>Points de vie du joueur</w:t>
                  </w:r>
                </w:p>
              </w:tc>
              <w:tc>
                <w:tcPr>
                  <w:tcW w:w="0" w:type="auto"/>
                </w:tcPr>
                <w:p w14:paraId="0F9CD631" w14:textId="77777777" w:rsidR="00DE2B1F" w:rsidRDefault="00DE2B1F" w:rsidP="00881178">
                  <w:r>
                    <w:t>Depuis la partie, quand je regarde les points du vie du joueur, ce sont des casques militaires pour chaque HP.</w:t>
                  </w:r>
                </w:p>
              </w:tc>
            </w:tr>
            <w:tr w:rsidR="00DE2B1F" w14:paraId="65078347" w14:textId="77777777" w:rsidTr="00881178">
              <w:tc>
                <w:tcPr>
                  <w:tcW w:w="0" w:type="auto"/>
                </w:tcPr>
                <w:p w14:paraId="24C110D3" w14:textId="77777777" w:rsidR="00DE2B1F" w:rsidRDefault="00DE2B1F" w:rsidP="00881178">
                  <w:r>
                    <w:t>Point de vie du tank</w:t>
                  </w:r>
                </w:p>
              </w:tc>
              <w:tc>
                <w:tcPr>
                  <w:tcW w:w="0" w:type="auto"/>
                </w:tcPr>
                <w:p w14:paraId="1DAF316A" w14:textId="77777777" w:rsidR="00DE2B1F" w:rsidRDefault="00DE2B1F" w:rsidP="00881178">
                  <w:r>
                    <w:t>Depuis la partie, quand je regarde le tank je vois au dessus, qu'il a un sprite qui montre ses vies sous forme de LifeBar</w:t>
                  </w:r>
                </w:p>
              </w:tc>
            </w:tr>
            <w:tr w:rsidR="00DE2B1F" w14:paraId="07D611EB" w14:textId="77777777" w:rsidTr="00881178">
              <w:tc>
                <w:tcPr>
                  <w:tcW w:w="0" w:type="auto"/>
                </w:tcPr>
                <w:p w14:paraId="6C44177A" w14:textId="77777777" w:rsidR="00DE2B1F" w:rsidRDefault="00DE2B1F" w:rsidP="00881178">
                  <w:r>
                    <w:t>Chargeur</w:t>
                  </w:r>
                </w:p>
              </w:tc>
              <w:tc>
                <w:tcPr>
                  <w:tcW w:w="0" w:type="auto"/>
                </w:tcPr>
                <w:p w14:paraId="0B45979D" w14:textId="77777777" w:rsidR="00DE2B1F" w:rsidRDefault="00DE2B1F" w:rsidP="00881178">
                  <w:r>
                    <w:t>Depuis le jeu, quand je regarde les munitions restantes, il y a une icone de munitions à coté du nombre de balles restantes.</w:t>
                  </w:r>
                </w:p>
              </w:tc>
            </w:tr>
          </w:tbl>
          <w:p w14:paraId="3A7A1A78" w14:textId="77777777" w:rsidR="00DE2B1F" w:rsidRDefault="00DE2B1F" w:rsidP="00881178"/>
        </w:tc>
      </w:tr>
    </w:tbl>
    <w:p w14:paraId="7ED3F56C" w14:textId="77777777" w:rsidR="00DE2B1F" w:rsidRDefault="00DE2B1F" w:rsidP="00DE2B1F"/>
    <w:p w14:paraId="247B31F0" w14:textId="77777777" w:rsidR="00DE2B1F" w:rsidRDefault="00DE2B1F" w:rsidP="00DE2B1F">
      <w:pPr>
        <w:pStyle w:val="Titre3"/>
      </w:pPr>
      <w:bookmarkStart w:id="16" w:name="_Toc181367286"/>
      <w:bookmarkStart w:id="17" w:name="_Toc181370700"/>
      <w:r>
        <w:t>Niveaux</w:t>
      </w:r>
      <w:bookmarkEnd w:id="16"/>
      <w:bookmarkEnd w:id="17"/>
    </w:p>
    <w:p w14:paraId="253787DA" w14:textId="77777777" w:rsidR="00DE2B1F" w:rsidRDefault="00DE2B1F" w:rsidP="00DE2B1F">
      <w:r>
        <w:t>(Auteur: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DE2B1F" w14:paraId="26F95BBC" w14:textId="77777777" w:rsidTr="00881178">
        <w:tc>
          <w:tcPr>
            <w:tcW w:w="0" w:type="auto"/>
          </w:tcPr>
          <w:p w14:paraId="5E636A7E" w14:textId="77777777" w:rsidR="00DE2B1F" w:rsidRDefault="00DE2B1F" w:rsidP="00881178">
            <w:r>
              <w:t>En tant que joueur je souhaite pouvoir jouer a différents niveaux, afin de pouvoir éviter une répetition.</w:t>
            </w:r>
          </w:p>
        </w:tc>
      </w:tr>
      <w:tr w:rsidR="00DE2B1F" w14:paraId="49C91800" w14:textId="77777777" w:rsidTr="00881178">
        <w:tc>
          <w:tcPr>
            <w:tcW w:w="0" w:type="auto"/>
          </w:tcPr>
          <w:p w14:paraId="47410DB8" w14:textId="77777777" w:rsidR="00DE2B1F" w:rsidRDefault="00DE2B1F" w:rsidP="00881178">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233"/>
              <w:gridCol w:w="7807"/>
            </w:tblGrid>
            <w:tr w:rsidR="00DE2B1F" w14:paraId="5C4BF935" w14:textId="77777777" w:rsidTr="00881178">
              <w:tc>
                <w:tcPr>
                  <w:tcW w:w="0" w:type="auto"/>
                </w:tcPr>
                <w:p w14:paraId="25B81E31" w14:textId="77777777" w:rsidR="00DE2B1F" w:rsidRDefault="00DE2B1F" w:rsidP="00881178">
                  <w:r>
                    <w:lastRenderedPageBreak/>
                    <w:t>Niveau suivant</w:t>
                  </w:r>
                </w:p>
              </w:tc>
              <w:tc>
                <w:tcPr>
                  <w:tcW w:w="0" w:type="auto"/>
                </w:tcPr>
                <w:p w14:paraId="236B092E" w14:textId="77777777" w:rsidR="00DE2B1F" w:rsidRDefault="00DE2B1F" w:rsidP="00881178">
                  <w:r>
                    <w:t>Depuis la partie, quand je fini le niveau actuel, je passe automatiquement au niveau suivants</w:t>
                  </w:r>
                </w:p>
              </w:tc>
            </w:tr>
            <w:tr w:rsidR="00DE2B1F" w14:paraId="4883395F" w14:textId="77777777" w:rsidTr="00881178">
              <w:tc>
                <w:tcPr>
                  <w:tcW w:w="0" w:type="auto"/>
                </w:tcPr>
                <w:p w14:paraId="69A45BBD" w14:textId="77777777" w:rsidR="00DE2B1F" w:rsidRDefault="00DE2B1F" w:rsidP="00881178">
                  <w:r>
                    <w:t>Affichage</w:t>
                  </w:r>
                </w:p>
              </w:tc>
              <w:tc>
                <w:tcPr>
                  <w:tcW w:w="0" w:type="auto"/>
                </w:tcPr>
                <w:p w14:paraId="61605AAB" w14:textId="77777777" w:rsidR="00DE2B1F" w:rsidRDefault="00DE2B1F" w:rsidP="00881178">
                  <w:r>
                    <w:t>Depuis la partie, quand je regarde en haut a gauche, je vois le niveau actuel</w:t>
                  </w:r>
                </w:p>
              </w:tc>
            </w:tr>
            <w:tr w:rsidR="00DE2B1F" w14:paraId="4D335BB3" w14:textId="77777777" w:rsidTr="00881178">
              <w:tc>
                <w:tcPr>
                  <w:tcW w:w="0" w:type="auto"/>
                </w:tcPr>
                <w:p w14:paraId="6D3CD6E3" w14:textId="77777777" w:rsidR="00DE2B1F" w:rsidRDefault="00DE2B1F" w:rsidP="00881178">
                  <w:r>
                    <w:t>Difficulté</w:t>
                  </w:r>
                </w:p>
              </w:tc>
              <w:tc>
                <w:tcPr>
                  <w:tcW w:w="0" w:type="auto"/>
                </w:tcPr>
                <w:p w14:paraId="520CB973" w14:textId="77777777" w:rsidR="00DE2B1F" w:rsidRDefault="00DE2B1F" w:rsidP="00881178">
                  <w:r>
                    <w:t>Dans le jeu, le premier niveau contient 2 tanks, puis a chaque niveau + 2 tanks. Des qu'il y a 8 tanks, le jeu passe en mode infini avec un tank qui réparait a chaque mort</w:t>
                  </w:r>
                </w:p>
              </w:tc>
            </w:tr>
          </w:tbl>
          <w:p w14:paraId="4651C395" w14:textId="77777777" w:rsidR="00DE2B1F" w:rsidRDefault="00DE2B1F" w:rsidP="00881178"/>
        </w:tc>
      </w:tr>
    </w:tbl>
    <w:p w14:paraId="42AA8EEB" w14:textId="77777777" w:rsidR="00DE2B1F" w:rsidRDefault="00DE2B1F" w:rsidP="00DE2B1F"/>
    <w:p w14:paraId="24399BD3" w14:textId="77777777" w:rsidR="00DE2B1F" w:rsidRDefault="00DE2B1F" w:rsidP="00DE2B1F">
      <w:pPr>
        <w:pStyle w:val="Titre3"/>
      </w:pPr>
      <w:bookmarkStart w:id="18" w:name="_Toc181367287"/>
      <w:bookmarkStart w:id="19" w:name="_Toc181370701"/>
      <w:r>
        <w:t>Obstacles</w:t>
      </w:r>
      <w:bookmarkEnd w:id="18"/>
      <w:bookmarkEnd w:id="19"/>
    </w:p>
    <w:p w14:paraId="511BA7F2" w14:textId="77777777" w:rsidR="00DE2B1F" w:rsidRDefault="00DE2B1F" w:rsidP="00DE2B1F">
      <w:r>
        <w:t>(Auteur: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DE2B1F" w14:paraId="7A2210D5" w14:textId="77777777" w:rsidTr="00881178">
        <w:tc>
          <w:tcPr>
            <w:tcW w:w="0" w:type="auto"/>
          </w:tcPr>
          <w:p w14:paraId="2D06D4E5" w14:textId="77777777" w:rsidR="00DE2B1F" w:rsidRDefault="00DE2B1F" w:rsidP="00881178">
            <w:r>
              <w:t>En tant que joueur je souhaite pouvoir avoir des obstacles, afin de me protéger des missiles ennemis.</w:t>
            </w:r>
          </w:p>
        </w:tc>
      </w:tr>
      <w:tr w:rsidR="00DE2B1F" w14:paraId="2202C345" w14:textId="77777777" w:rsidTr="00881178">
        <w:tc>
          <w:tcPr>
            <w:tcW w:w="0" w:type="auto"/>
          </w:tcPr>
          <w:p w14:paraId="07ECABB3" w14:textId="77777777" w:rsidR="00DE2B1F" w:rsidRDefault="00DE2B1F" w:rsidP="00881178">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488"/>
              <w:gridCol w:w="7552"/>
            </w:tblGrid>
            <w:tr w:rsidR="00DE2B1F" w14:paraId="3B3C4C6A" w14:textId="77777777" w:rsidTr="00881178">
              <w:tc>
                <w:tcPr>
                  <w:tcW w:w="0" w:type="auto"/>
                </w:tcPr>
                <w:p w14:paraId="1D83B04C" w14:textId="77777777" w:rsidR="00DE2B1F" w:rsidRDefault="00DE2B1F" w:rsidP="00881178">
                  <w:r>
                    <w:t>Position</w:t>
                  </w:r>
                </w:p>
              </w:tc>
              <w:tc>
                <w:tcPr>
                  <w:tcW w:w="0" w:type="auto"/>
                </w:tcPr>
                <w:p w14:paraId="600F04E9" w14:textId="77777777" w:rsidR="00DE2B1F" w:rsidRDefault="00DE2B1F" w:rsidP="00881178">
                  <w:r>
                    <w:t>Pendant la partie, quand je clic droit je peux poser des protections ou je clique dans une limite ou les tanks ni le joueur ne peuvent entrer.  (ex: impossible de poser une protection derrière le joueur)</w:t>
                  </w:r>
                </w:p>
              </w:tc>
            </w:tr>
            <w:tr w:rsidR="00DE2B1F" w14:paraId="55FA8BF5" w14:textId="77777777" w:rsidTr="00881178">
              <w:tc>
                <w:tcPr>
                  <w:tcW w:w="0" w:type="auto"/>
                </w:tcPr>
                <w:p w14:paraId="134C5C52" w14:textId="77777777" w:rsidR="00DE2B1F" w:rsidRDefault="00DE2B1F" w:rsidP="00881178">
                  <w:r>
                    <w:t>Vie</w:t>
                  </w:r>
                </w:p>
              </w:tc>
              <w:tc>
                <w:tcPr>
                  <w:tcW w:w="0" w:type="auto"/>
                </w:tcPr>
                <w:p w14:paraId="737E7926" w14:textId="77777777" w:rsidR="00DE2B1F" w:rsidRDefault="00DE2B1F" w:rsidP="00881178">
                  <w:r>
                    <w:t>Depuis la partie, quand je regarde les obstacles ils peuvent recevoir 5 balles avant de disparaître</w:t>
                  </w:r>
                </w:p>
              </w:tc>
            </w:tr>
            <w:tr w:rsidR="00DE2B1F" w14:paraId="4B21C939" w14:textId="77777777" w:rsidTr="00881178">
              <w:tc>
                <w:tcPr>
                  <w:tcW w:w="0" w:type="auto"/>
                </w:tcPr>
                <w:p w14:paraId="07D8183D" w14:textId="77777777" w:rsidR="00DE2B1F" w:rsidRDefault="00DE2B1F" w:rsidP="00881178">
                  <w:r>
                    <w:t>Protection</w:t>
                  </w:r>
                </w:p>
              </w:tc>
              <w:tc>
                <w:tcPr>
                  <w:tcW w:w="0" w:type="auto"/>
                </w:tcPr>
                <w:p w14:paraId="082694A9" w14:textId="77777777" w:rsidR="00DE2B1F" w:rsidRDefault="00DE2B1F" w:rsidP="00881178">
                  <w:r>
                    <w:t>Depuis la partie, quand un obstacle reçoit une munition, la munition se supprime et l'obstacle perd un point de vie</w:t>
                  </w:r>
                </w:p>
              </w:tc>
            </w:tr>
            <w:tr w:rsidR="00DE2B1F" w14:paraId="1592857F" w14:textId="77777777" w:rsidTr="00881178">
              <w:tc>
                <w:tcPr>
                  <w:tcW w:w="0" w:type="auto"/>
                </w:tcPr>
                <w:p w14:paraId="6A316187" w14:textId="77777777" w:rsidR="00DE2B1F" w:rsidRDefault="00DE2B1F" w:rsidP="00881178">
                  <w:r>
                    <w:t>Limite</w:t>
                  </w:r>
                </w:p>
              </w:tc>
              <w:tc>
                <w:tcPr>
                  <w:tcW w:w="0" w:type="auto"/>
                </w:tcPr>
                <w:p w14:paraId="03775F60" w14:textId="77777777" w:rsidR="00DE2B1F" w:rsidRDefault="00DE2B1F" w:rsidP="00881178">
                  <w:r>
                    <w:t>Dans la partie, je peux poser au une protections toutes les 20 secondes</w:t>
                  </w:r>
                </w:p>
              </w:tc>
            </w:tr>
            <w:tr w:rsidR="00DE2B1F" w14:paraId="7D07849F" w14:textId="77777777" w:rsidTr="00881178">
              <w:tc>
                <w:tcPr>
                  <w:tcW w:w="0" w:type="auto"/>
                </w:tcPr>
                <w:p w14:paraId="311825A4" w14:textId="77777777" w:rsidR="00DE2B1F" w:rsidRDefault="00DE2B1F" w:rsidP="00881178">
                  <w:r>
                    <w:t>Superposition</w:t>
                  </w:r>
                </w:p>
              </w:tc>
              <w:tc>
                <w:tcPr>
                  <w:tcW w:w="0" w:type="auto"/>
                </w:tcPr>
                <w:p w14:paraId="0668C984" w14:textId="77777777" w:rsidR="00DE2B1F" w:rsidRDefault="00DE2B1F" w:rsidP="00881178">
                  <w:r>
                    <w:t>Dans la partie, quand j'essaye de superposer deux protections, la nouvelle ne se place pas</w:t>
                  </w:r>
                </w:p>
              </w:tc>
            </w:tr>
          </w:tbl>
          <w:p w14:paraId="2477C664" w14:textId="77777777" w:rsidR="00DE2B1F" w:rsidRDefault="00DE2B1F" w:rsidP="00881178"/>
        </w:tc>
      </w:tr>
    </w:tbl>
    <w:p w14:paraId="5F09F8D8" w14:textId="77777777" w:rsidR="00DE2B1F" w:rsidRDefault="00DE2B1F" w:rsidP="00DE2B1F"/>
    <w:p w14:paraId="1C9C5AF3" w14:textId="77777777" w:rsidR="00DE2B1F" w:rsidRDefault="00DE2B1F" w:rsidP="00DE2B1F">
      <w:pPr>
        <w:pStyle w:val="Titre3"/>
      </w:pPr>
      <w:bookmarkStart w:id="20" w:name="_Toc181367288"/>
      <w:bookmarkStart w:id="21" w:name="_Toc181370702"/>
      <w:r>
        <w:t>Highscores</w:t>
      </w:r>
      <w:bookmarkEnd w:id="20"/>
      <w:bookmarkEnd w:id="21"/>
    </w:p>
    <w:p w14:paraId="3559E602" w14:textId="77777777" w:rsidR="00DE2B1F" w:rsidRDefault="00DE2B1F" w:rsidP="00DE2B1F">
      <w:r>
        <w:t>(Auteur: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DE2B1F" w14:paraId="3D6A01F0" w14:textId="77777777" w:rsidTr="00881178">
        <w:tc>
          <w:tcPr>
            <w:tcW w:w="0" w:type="auto"/>
          </w:tcPr>
          <w:p w14:paraId="54D9AA60" w14:textId="77777777" w:rsidR="00DE2B1F" w:rsidRDefault="00DE2B1F" w:rsidP="00881178">
            <w:r>
              <w:t>En tant que joueur quand je fais ma meilleure partie  je peux le revoir afin de sauvegarder mes performances</w:t>
            </w:r>
          </w:p>
        </w:tc>
      </w:tr>
      <w:tr w:rsidR="00DE2B1F" w14:paraId="292BCEC0" w14:textId="77777777" w:rsidTr="00881178">
        <w:tc>
          <w:tcPr>
            <w:tcW w:w="0" w:type="auto"/>
          </w:tcPr>
          <w:p w14:paraId="26D91E98" w14:textId="77777777" w:rsidR="00DE2B1F" w:rsidRDefault="00DE2B1F" w:rsidP="00881178">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794"/>
              <w:gridCol w:w="7678"/>
            </w:tblGrid>
            <w:tr w:rsidR="00DE2B1F" w14:paraId="60BD100A" w14:textId="77777777" w:rsidTr="00881178">
              <w:tc>
                <w:tcPr>
                  <w:tcW w:w="0" w:type="auto"/>
                </w:tcPr>
                <w:p w14:paraId="72776EDA" w14:textId="77777777" w:rsidR="00DE2B1F" w:rsidRDefault="00DE2B1F" w:rsidP="00881178">
                  <w:r>
                    <w:t>Record</w:t>
                  </w:r>
                </w:p>
              </w:tc>
              <w:tc>
                <w:tcPr>
                  <w:tcW w:w="0" w:type="auto"/>
                </w:tcPr>
                <w:p w14:paraId="6AE4A5E4" w14:textId="77777777" w:rsidR="00DE2B1F" w:rsidRDefault="00DE2B1F" w:rsidP="00881178">
                  <w:r>
                    <w:t>Quand je fini une partie, mon score est sauvegardé dans un fichier texte</w:t>
                  </w:r>
                </w:p>
              </w:tc>
            </w:tr>
            <w:tr w:rsidR="00DE2B1F" w14:paraId="50F15134" w14:textId="77777777" w:rsidTr="00881178">
              <w:tc>
                <w:tcPr>
                  <w:tcW w:w="0" w:type="auto"/>
                </w:tcPr>
                <w:p w14:paraId="501D4558" w14:textId="77777777" w:rsidR="00DE2B1F" w:rsidRDefault="00DE2B1F" w:rsidP="00881178">
                  <w:r>
                    <w:t>Mort</w:t>
                  </w:r>
                </w:p>
              </w:tc>
              <w:tc>
                <w:tcPr>
                  <w:tcW w:w="0" w:type="auto"/>
                </w:tcPr>
                <w:p w14:paraId="0DFA2886" w14:textId="77777777" w:rsidR="00DE2B1F" w:rsidRDefault="00DE2B1F" w:rsidP="00881178">
                  <w:r>
                    <w:t>Quand je meurs, le HiScore s'affiche avec le score actuelle</w:t>
                  </w:r>
                </w:p>
              </w:tc>
            </w:tr>
          </w:tbl>
          <w:p w14:paraId="54C51E64" w14:textId="77777777" w:rsidR="00DE2B1F" w:rsidRDefault="00DE2B1F" w:rsidP="00881178"/>
        </w:tc>
      </w:tr>
    </w:tbl>
    <w:p w14:paraId="10A76F39" w14:textId="77777777" w:rsidR="00DE2B1F" w:rsidRDefault="00DE2B1F" w:rsidP="00DE2B1F"/>
    <w:p w14:paraId="02629E86" w14:textId="77777777" w:rsidR="00DE2B1F" w:rsidRDefault="00DE2B1F" w:rsidP="00DE2B1F">
      <w:pPr>
        <w:pStyle w:val="Titre3"/>
      </w:pPr>
      <w:bookmarkStart w:id="22" w:name="_Toc181367289"/>
      <w:bookmarkStart w:id="23" w:name="_Toc181370703"/>
      <w:r>
        <w:t>Ennemi</w:t>
      </w:r>
      <w:bookmarkEnd w:id="22"/>
      <w:bookmarkEnd w:id="23"/>
    </w:p>
    <w:p w14:paraId="1C6832BB" w14:textId="77777777" w:rsidR="00DE2B1F" w:rsidRDefault="00DE2B1F" w:rsidP="00DE2B1F">
      <w:r>
        <w:t>(Auteur: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DE2B1F" w14:paraId="0C53A49E" w14:textId="77777777" w:rsidTr="00881178">
        <w:tc>
          <w:tcPr>
            <w:tcW w:w="0" w:type="auto"/>
          </w:tcPr>
          <w:p w14:paraId="646EDE51" w14:textId="77777777" w:rsidR="00DE2B1F" w:rsidRDefault="00DE2B1F" w:rsidP="00881178">
            <w:r>
              <w:t>En tant que joueur  je souhaite combattre contre des ennemis  afin d'ajouter de la difficulté au jeu</w:t>
            </w:r>
          </w:p>
        </w:tc>
      </w:tr>
      <w:tr w:rsidR="00DE2B1F" w14:paraId="373D1FF6" w14:textId="77777777" w:rsidTr="00881178">
        <w:tc>
          <w:tcPr>
            <w:tcW w:w="0" w:type="auto"/>
          </w:tcPr>
          <w:p w14:paraId="7FDEF70B" w14:textId="77777777" w:rsidR="00DE2B1F" w:rsidRDefault="00DE2B1F" w:rsidP="00881178">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435"/>
              <w:gridCol w:w="7605"/>
            </w:tblGrid>
            <w:tr w:rsidR="00DE2B1F" w14:paraId="391EF9BA" w14:textId="77777777" w:rsidTr="00881178">
              <w:tc>
                <w:tcPr>
                  <w:tcW w:w="0" w:type="auto"/>
                </w:tcPr>
                <w:p w14:paraId="27B8634C" w14:textId="77777777" w:rsidR="00DE2B1F" w:rsidRDefault="00DE2B1F" w:rsidP="00881178">
                  <w:r>
                    <w:t>Lancement</w:t>
                  </w:r>
                </w:p>
              </w:tc>
              <w:tc>
                <w:tcPr>
                  <w:tcW w:w="0" w:type="auto"/>
                </w:tcPr>
                <w:p w14:paraId="67C62FA7" w14:textId="77777777" w:rsidR="00DE2B1F" w:rsidRDefault="00DE2B1F" w:rsidP="00881178">
                  <w:r>
                    <w:t>Au lancement du jeu, un nombre X d'ennemi apparaissent en dehors de l'écran et avance jusqu'à une position fixe à une certaine position X, Y.  X et choisi semi-aléatoirement selon une liste prédéfinie et Y est 175.</w:t>
                  </w:r>
                </w:p>
              </w:tc>
            </w:tr>
            <w:tr w:rsidR="00DE2B1F" w14:paraId="7FE98DF7" w14:textId="77777777" w:rsidTr="00881178">
              <w:tc>
                <w:tcPr>
                  <w:tcW w:w="0" w:type="auto"/>
                </w:tcPr>
                <w:p w14:paraId="745F2929" w14:textId="77777777" w:rsidR="00DE2B1F" w:rsidRDefault="00DE2B1F" w:rsidP="00881178">
                  <w:r>
                    <w:t>Déplacement</w:t>
                  </w:r>
                </w:p>
              </w:tc>
              <w:tc>
                <w:tcPr>
                  <w:tcW w:w="0" w:type="auto"/>
                </w:tcPr>
                <w:p w14:paraId="01BB0CE0" w14:textId="77777777" w:rsidR="00DE2B1F" w:rsidRDefault="00DE2B1F" w:rsidP="00881178">
                  <w:r>
                    <w:t>Durant la partie, quand je regarde les ennemis, ils ne peuvent pas se déplacer une fois leur position finale atteinte.</w:t>
                  </w:r>
                </w:p>
              </w:tc>
            </w:tr>
            <w:tr w:rsidR="00DE2B1F" w14:paraId="6B6C14ED" w14:textId="77777777" w:rsidTr="00881178">
              <w:tc>
                <w:tcPr>
                  <w:tcW w:w="0" w:type="auto"/>
                </w:tcPr>
                <w:p w14:paraId="3DF83D76" w14:textId="77777777" w:rsidR="00DE2B1F" w:rsidRDefault="00DE2B1F" w:rsidP="00881178">
                  <w:r>
                    <w:t>Tire</w:t>
                  </w:r>
                </w:p>
              </w:tc>
              <w:tc>
                <w:tcPr>
                  <w:tcW w:w="0" w:type="auto"/>
                </w:tcPr>
                <w:p w14:paraId="775AA4AA" w14:textId="77777777" w:rsidR="00DE2B1F" w:rsidRDefault="00DE2B1F" w:rsidP="00881178">
                  <w:r>
                    <w:t>Depuis le jeu, quand je regarde les ennemis  ils peuvent me tirer dessus en visant ma position.</w:t>
                  </w:r>
                </w:p>
              </w:tc>
            </w:tr>
            <w:tr w:rsidR="00DE2B1F" w14:paraId="16AFB423" w14:textId="77777777" w:rsidTr="00881178">
              <w:tc>
                <w:tcPr>
                  <w:tcW w:w="0" w:type="auto"/>
                </w:tcPr>
                <w:p w14:paraId="2C6BBC03" w14:textId="77777777" w:rsidR="00DE2B1F" w:rsidRDefault="00DE2B1F" w:rsidP="00881178">
                  <w:r>
                    <w:t>Délai tire</w:t>
                  </w:r>
                </w:p>
              </w:tc>
              <w:tc>
                <w:tcPr>
                  <w:tcW w:w="0" w:type="auto"/>
                </w:tcPr>
                <w:p w14:paraId="3C1898EE" w14:textId="77777777" w:rsidR="00DE2B1F" w:rsidRDefault="00DE2B1F" w:rsidP="00881178">
                  <w:r>
                    <w:t>Depuis le jeu quand je regarde les ennemis, ils doivent attendre un délai de 2.2s avant de pouvoir retirer</w:t>
                  </w:r>
                </w:p>
              </w:tc>
            </w:tr>
            <w:tr w:rsidR="00DE2B1F" w14:paraId="7AB0EB00" w14:textId="77777777" w:rsidTr="00881178">
              <w:tc>
                <w:tcPr>
                  <w:tcW w:w="0" w:type="auto"/>
                </w:tcPr>
                <w:p w14:paraId="6D9E55BD" w14:textId="77777777" w:rsidR="00DE2B1F" w:rsidRDefault="00DE2B1F" w:rsidP="00881178">
                  <w:r>
                    <w:lastRenderedPageBreak/>
                    <w:t>Sprites</w:t>
                  </w:r>
                </w:p>
              </w:tc>
              <w:tc>
                <w:tcPr>
                  <w:tcW w:w="0" w:type="auto"/>
                </w:tcPr>
                <w:p w14:paraId="6E4C283F" w14:textId="77777777" w:rsidR="00DE2B1F" w:rsidRDefault="00DE2B1F" w:rsidP="00881178">
                  <w:r>
                    <w:t>Durant la partie, quand je regarde les ennemis, ce sont des tanks.</w:t>
                  </w:r>
                </w:p>
              </w:tc>
            </w:tr>
            <w:tr w:rsidR="00DE2B1F" w14:paraId="626F74C4" w14:textId="77777777" w:rsidTr="00881178">
              <w:tc>
                <w:tcPr>
                  <w:tcW w:w="0" w:type="auto"/>
                </w:tcPr>
                <w:p w14:paraId="7034516A" w14:textId="77777777" w:rsidR="00DE2B1F" w:rsidRDefault="00DE2B1F" w:rsidP="00881178">
                  <w:r>
                    <w:t>Points de vie</w:t>
                  </w:r>
                </w:p>
              </w:tc>
              <w:tc>
                <w:tcPr>
                  <w:tcW w:w="0" w:type="auto"/>
                </w:tcPr>
                <w:p w14:paraId="2224376F" w14:textId="77777777" w:rsidR="00DE2B1F" w:rsidRDefault="00DE2B1F" w:rsidP="00881178">
                  <w:r>
                    <w:t>Dans le jeu, quand je regarde au-dessus des ennemis, ils ont une barre de HP (ils résistent à 2 tirs).</w:t>
                  </w:r>
                </w:p>
              </w:tc>
            </w:tr>
            <w:tr w:rsidR="00DE2B1F" w14:paraId="1D8758EF" w14:textId="77777777" w:rsidTr="00881178">
              <w:tc>
                <w:tcPr>
                  <w:tcW w:w="0" w:type="auto"/>
                </w:tcPr>
                <w:p w14:paraId="68DF5C11" w14:textId="77777777" w:rsidR="00DE2B1F" w:rsidRDefault="00DE2B1F" w:rsidP="00881178">
                  <w:r>
                    <w:t>Dégats</w:t>
                  </w:r>
                </w:p>
              </w:tc>
              <w:tc>
                <w:tcPr>
                  <w:tcW w:w="0" w:type="auto"/>
                </w:tcPr>
                <w:p w14:paraId="5BDBE259" w14:textId="77777777" w:rsidR="00DE2B1F" w:rsidRDefault="00DE2B1F" w:rsidP="00881178">
                  <w:r>
                    <w:t>Dans le jeu, quand je touche un ennemi avec une balle, il perd des points de vie.</w:t>
                  </w:r>
                </w:p>
              </w:tc>
            </w:tr>
            <w:tr w:rsidR="00DE2B1F" w14:paraId="57C1C68E" w14:textId="77777777" w:rsidTr="00881178">
              <w:tc>
                <w:tcPr>
                  <w:tcW w:w="0" w:type="auto"/>
                </w:tcPr>
                <w:p w14:paraId="6C6B922D" w14:textId="77777777" w:rsidR="00DE2B1F" w:rsidRDefault="00DE2B1F" w:rsidP="00881178">
                  <w:r>
                    <w:t>Mort</w:t>
                  </w:r>
                </w:p>
              </w:tc>
              <w:tc>
                <w:tcPr>
                  <w:tcW w:w="0" w:type="auto"/>
                </w:tcPr>
                <w:p w14:paraId="75D3C1E1" w14:textId="77777777" w:rsidR="00DE2B1F" w:rsidRDefault="00DE2B1F" w:rsidP="00881178">
                  <w:r>
                    <w:t>Dans le jeu quand un ennemi n'a plus de point de vie, il meurt et disparait</w:t>
                  </w:r>
                </w:p>
              </w:tc>
            </w:tr>
          </w:tbl>
          <w:p w14:paraId="3FEB0C21" w14:textId="77777777" w:rsidR="00DE2B1F" w:rsidRDefault="00DE2B1F" w:rsidP="00881178"/>
        </w:tc>
      </w:tr>
    </w:tbl>
    <w:p w14:paraId="3EFFEF44" w14:textId="77777777" w:rsidR="00DE2B1F" w:rsidRDefault="00DE2B1F" w:rsidP="00DE2B1F"/>
    <w:p w14:paraId="7B8AE7CE" w14:textId="77777777" w:rsidR="00DE2B1F" w:rsidRDefault="00DE2B1F" w:rsidP="00DE2B1F">
      <w:pPr>
        <w:pStyle w:val="Titre3"/>
      </w:pPr>
      <w:bookmarkStart w:id="24" w:name="_Toc181367290"/>
      <w:bookmarkStart w:id="25" w:name="_Toc181370704"/>
      <w:r>
        <w:t>Joueur</w:t>
      </w:r>
      <w:bookmarkEnd w:id="24"/>
      <w:bookmarkEnd w:id="25"/>
    </w:p>
    <w:p w14:paraId="1AEBBD74" w14:textId="77777777" w:rsidR="00DE2B1F" w:rsidRDefault="00DE2B1F" w:rsidP="00DE2B1F">
      <w:r>
        <w:t>(Auteur: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DE2B1F" w14:paraId="1E62F2F8" w14:textId="77777777" w:rsidTr="00881178">
        <w:tc>
          <w:tcPr>
            <w:tcW w:w="0" w:type="auto"/>
          </w:tcPr>
          <w:p w14:paraId="60CFC91B" w14:textId="77777777" w:rsidR="00DE2B1F" w:rsidRDefault="00DE2B1F" w:rsidP="00881178">
            <w:r>
              <w:t>En tant que joueur, je souhaite avoir un personnage a déplacer, pour interagir avec le jeu</w:t>
            </w:r>
          </w:p>
        </w:tc>
      </w:tr>
      <w:tr w:rsidR="00DE2B1F" w14:paraId="51BE1CEB" w14:textId="77777777" w:rsidTr="00881178">
        <w:tc>
          <w:tcPr>
            <w:tcW w:w="0" w:type="auto"/>
          </w:tcPr>
          <w:p w14:paraId="550FC59F" w14:textId="77777777" w:rsidR="00DE2B1F" w:rsidRDefault="00DE2B1F" w:rsidP="00881178">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2407"/>
              <w:gridCol w:w="6633"/>
            </w:tblGrid>
            <w:tr w:rsidR="00DE2B1F" w14:paraId="52FC0C2E" w14:textId="77777777" w:rsidTr="00881178">
              <w:tc>
                <w:tcPr>
                  <w:tcW w:w="0" w:type="auto"/>
                </w:tcPr>
                <w:p w14:paraId="591D4112" w14:textId="77777777" w:rsidR="00DE2B1F" w:rsidRDefault="00DE2B1F" w:rsidP="00881178">
                  <w:r>
                    <w:t>Déplacement</w:t>
                  </w:r>
                </w:p>
              </w:tc>
              <w:tc>
                <w:tcPr>
                  <w:tcW w:w="0" w:type="auto"/>
                </w:tcPr>
                <w:p w14:paraId="52564759" w14:textId="77777777" w:rsidR="00DE2B1F" w:rsidRDefault="00DE2B1F" w:rsidP="00881178">
                  <w:r>
                    <w:t>Depuis le jeu,  en appuyant sur certaines touches, mon joueur se déplace sur l'axe X.</w:t>
                  </w:r>
                </w:p>
              </w:tc>
            </w:tr>
            <w:tr w:rsidR="00DE2B1F" w14:paraId="5342A17D" w14:textId="77777777" w:rsidTr="00881178">
              <w:tc>
                <w:tcPr>
                  <w:tcW w:w="0" w:type="auto"/>
                </w:tcPr>
                <w:p w14:paraId="2A6C1B4D" w14:textId="77777777" w:rsidR="00DE2B1F" w:rsidRDefault="00DE2B1F" w:rsidP="00881178">
                  <w:r>
                    <w:t>Touches de déplacement</w:t>
                  </w:r>
                </w:p>
              </w:tc>
              <w:tc>
                <w:tcPr>
                  <w:tcW w:w="0" w:type="auto"/>
                </w:tcPr>
                <w:p w14:paraId="1060239B" w14:textId="77777777" w:rsidR="00DE2B1F" w:rsidRDefault="00DE2B1F" w:rsidP="00881178">
                  <w:r>
                    <w:t>Dans le jeu, quand je clique sur A,D mon personnage se déplace sur un côté.</w:t>
                  </w:r>
                </w:p>
              </w:tc>
            </w:tr>
            <w:tr w:rsidR="00DE2B1F" w14:paraId="33C4B29B" w14:textId="77777777" w:rsidTr="00881178">
              <w:tc>
                <w:tcPr>
                  <w:tcW w:w="0" w:type="auto"/>
                </w:tcPr>
                <w:p w14:paraId="3E3A0A62" w14:textId="77777777" w:rsidR="00DE2B1F" w:rsidRDefault="00DE2B1F" w:rsidP="00881178">
                  <w:r>
                    <w:t>Limite</w:t>
                  </w:r>
                </w:p>
              </w:tc>
              <w:tc>
                <w:tcPr>
                  <w:tcW w:w="0" w:type="auto"/>
                </w:tcPr>
                <w:p w14:paraId="53AD2080" w14:textId="77777777" w:rsidR="00DE2B1F" w:rsidRDefault="00DE2B1F" w:rsidP="00881178">
                  <w:r>
                    <w:t>Depuis le jeu quand je me déplace je ne peux pas sortir de la bordure de l'écran avec une marge de 50.</w:t>
                  </w:r>
                </w:p>
              </w:tc>
            </w:tr>
            <w:tr w:rsidR="00DE2B1F" w14:paraId="14146915" w14:textId="77777777" w:rsidTr="00881178">
              <w:tc>
                <w:tcPr>
                  <w:tcW w:w="0" w:type="auto"/>
                </w:tcPr>
                <w:p w14:paraId="1C04B190" w14:textId="77777777" w:rsidR="00DE2B1F" w:rsidRDefault="00DE2B1F" w:rsidP="00881178">
                  <w:r>
                    <w:t>Tir</w:t>
                  </w:r>
                </w:p>
              </w:tc>
              <w:tc>
                <w:tcPr>
                  <w:tcW w:w="0" w:type="auto"/>
                </w:tcPr>
                <w:p w14:paraId="7B1C9F33" w14:textId="77777777" w:rsidR="00DE2B1F" w:rsidRDefault="00DE2B1F" w:rsidP="00881178">
                  <w:r>
                    <w:t>Depuis le jeu, quand je clique sur le bouton gauche de ma souris, le joueur tire une munition qui part tout droit (verticalement)</w:t>
                  </w:r>
                </w:p>
              </w:tc>
            </w:tr>
            <w:tr w:rsidR="00DE2B1F" w14:paraId="186267CC" w14:textId="77777777" w:rsidTr="00881178">
              <w:tc>
                <w:tcPr>
                  <w:tcW w:w="0" w:type="auto"/>
                </w:tcPr>
                <w:p w14:paraId="6E10005A" w14:textId="77777777" w:rsidR="00DE2B1F" w:rsidRDefault="00DE2B1F" w:rsidP="00881178">
                  <w:r>
                    <w:t>Délai</w:t>
                  </w:r>
                </w:p>
              </w:tc>
              <w:tc>
                <w:tcPr>
                  <w:tcW w:w="0" w:type="auto"/>
                </w:tcPr>
                <w:p w14:paraId="76EA5F99" w14:textId="77777777" w:rsidR="00DE2B1F" w:rsidRDefault="00DE2B1F" w:rsidP="00881178">
                  <w:r>
                    <w:t>Dans le jeu, après avoir tiré,  je ne peux plus tirer pendant 200 millisecondes.</w:t>
                  </w:r>
                </w:p>
              </w:tc>
            </w:tr>
            <w:tr w:rsidR="00DE2B1F" w14:paraId="7C624915" w14:textId="77777777" w:rsidTr="00881178">
              <w:tc>
                <w:tcPr>
                  <w:tcW w:w="0" w:type="auto"/>
                </w:tcPr>
                <w:p w14:paraId="1234B04A" w14:textId="77777777" w:rsidR="00DE2B1F" w:rsidRDefault="00DE2B1F" w:rsidP="00881178">
                  <w:r>
                    <w:t>Munitions</w:t>
                  </w:r>
                </w:p>
              </w:tc>
              <w:tc>
                <w:tcPr>
                  <w:tcW w:w="0" w:type="auto"/>
                </w:tcPr>
                <w:p w14:paraId="0A5BBCAF" w14:textId="77777777" w:rsidR="00DE2B1F" w:rsidRDefault="00DE2B1F" w:rsidP="00881178">
                  <w:r>
                    <w:t>Dans le jeu, quand je regarde en bas, j'ai une limite de 15 munitions.</w:t>
                  </w:r>
                </w:p>
              </w:tc>
            </w:tr>
            <w:tr w:rsidR="00DE2B1F" w14:paraId="642C8C3F" w14:textId="77777777" w:rsidTr="00881178">
              <w:tc>
                <w:tcPr>
                  <w:tcW w:w="0" w:type="auto"/>
                </w:tcPr>
                <w:p w14:paraId="619A9DB8" w14:textId="77777777" w:rsidR="00DE2B1F" w:rsidRDefault="00DE2B1F" w:rsidP="00881178">
                  <w:r>
                    <w:t>Chargement de l'arme</w:t>
                  </w:r>
                </w:p>
              </w:tc>
              <w:tc>
                <w:tcPr>
                  <w:tcW w:w="0" w:type="auto"/>
                </w:tcPr>
                <w:p w14:paraId="03A175B0" w14:textId="77777777" w:rsidR="00DE2B1F" w:rsidRDefault="00DE2B1F" w:rsidP="00881178">
                  <w:r>
                    <w:t>Depuis le jeu,  quand le joueur appuie sur 'R' l'arme se recharge durant 1.5 seconde et le joueur ne peut plus tirer.</w:t>
                  </w:r>
                </w:p>
              </w:tc>
            </w:tr>
            <w:tr w:rsidR="00DE2B1F" w14:paraId="02DECB93" w14:textId="77777777" w:rsidTr="00881178">
              <w:tc>
                <w:tcPr>
                  <w:tcW w:w="0" w:type="auto"/>
                </w:tcPr>
                <w:p w14:paraId="1C0D2647" w14:textId="77777777" w:rsidR="00DE2B1F" w:rsidRDefault="00DE2B1F" w:rsidP="00881178">
                  <w:r>
                    <w:t>Calcul de trajectoire de la munition</w:t>
                  </w:r>
                </w:p>
              </w:tc>
              <w:tc>
                <w:tcPr>
                  <w:tcW w:w="0" w:type="auto"/>
                </w:tcPr>
                <w:p w14:paraId="3F824005" w14:textId="77777777" w:rsidR="00DE2B1F" w:rsidRDefault="00DE2B1F" w:rsidP="00881178">
                  <w:r>
                    <w:t>Depuis le jeu quand une balle sort de l'écran elle se supprime.</w:t>
                  </w:r>
                </w:p>
              </w:tc>
            </w:tr>
            <w:tr w:rsidR="00DE2B1F" w14:paraId="57FFECC3" w14:textId="77777777" w:rsidTr="00881178">
              <w:tc>
                <w:tcPr>
                  <w:tcW w:w="0" w:type="auto"/>
                </w:tcPr>
                <w:p w14:paraId="38346C04" w14:textId="77777777" w:rsidR="00DE2B1F" w:rsidRDefault="00DE2B1F" w:rsidP="00881178">
                  <w:r>
                    <w:t>Points de vie</w:t>
                  </w:r>
                </w:p>
              </w:tc>
              <w:tc>
                <w:tcPr>
                  <w:tcW w:w="0" w:type="auto"/>
                </w:tcPr>
                <w:p w14:paraId="4E20B656" w14:textId="77777777" w:rsidR="00DE2B1F" w:rsidRDefault="00DE2B1F" w:rsidP="00881178">
                  <w:r>
                    <w:t>Depuis la partie mon joueur a 3 de points de vie et ceux-ci peuvent être  vérifié en regardant en bas à gauche de l'écran</w:t>
                  </w:r>
                </w:p>
              </w:tc>
            </w:tr>
            <w:tr w:rsidR="00DE2B1F" w14:paraId="09FDDADE" w14:textId="77777777" w:rsidTr="00881178">
              <w:tc>
                <w:tcPr>
                  <w:tcW w:w="0" w:type="auto"/>
                </w:tcPr>
                <w:p w14:paraId="102AE7C8" w14:textId="77777777" w:rsidR="00DE2B1F" w:rsidRDefault="00DE2B1F" w:rsidP="00881178">
                  <w:r>
                    <w:t>Dégâts personnels</w:t>
                  </w:r>
                </w:p>
              </w:tc>
              <w:tc>
                <w:tcPr>
                  <w:tcW w:w="0" w:type="auto"/>
                </w:tcPr>
                <w:p w14:paraId="590AAF8F" w14:textId="77777777" w:rsidR="00DE2B1F" w:rsidRDefault="00DE2B1F" w:rsidP="00881178">
                  <w:r>
                    <w:t>Dans le jeu, quand je me fais toucher par une balle, je perd des points de vie.</w:t>
                  </w:r>
                </w:p>
              </w:tc>
            </w:tr>
            <w:tr w:rsidR="00DE2B1F" w14:paraId="2ADAA1C0" w14:textId="77777777" w:rsidTr="00881178">
              <w:tc>
                <w:tcPr>
                  <w:tcW w:w="0" w:type="auto"/>
                </w:tcPr>
                <w:p w14:paraId="6AC228EC" w14:textId="77777777" w:rsidR="00DE2B1F" w:rsidRDefault="00DE2B1F" w:rsidP="00881178">
                  <w:r>
                    <w:t>Mort</w:t>
                  </w:r>
                </w:p>
              </w:tc>
              <w:tc>
                <w:tcPr>
                  <w:tcW w:w="0" w:type="auto"/>
                </w:tcPr>
                <w:p w14:paraId="35A8E15E" w14:textId="77777777" w:rsidR="00DE2B1F" w:rsidRDefault="00DE2B1F" w:rsidP="00881178">
                  <w:r>
                    <w:t>Dans le jeu quand je n'ai plus de points de vie je meurt et la partie se finit</w:t>
                  </w:r>
                </w:p>
              </w:tc>
            </w:tr>
          </w:tbl>
          <w:p w14:paraId="207C0AFC" w14:textId="77777777" w:rsidR="00DE2B1F" w:rsidRDefault="00DE2B1F" w:rsidP="00881178"/>
        </w:tc>
      </w:tr>
    </w:tbl>
    <w:p w14:paraId="05684621" w14:textId="77777777" w:rsidR="00DE2B1F" w:rsidRDefault="00DE2B1F" w:rsidP="00DE2B1F"/>
    <w:p w14:paraId="0C5722E7" w14:textId="77777777" w:rsidR="00DE2B1F" w:rsidRDefault="00DE2B1F" w:rsidP="00DE2B1F">
      <w:pPr>
        <w:pStyle w:val="Titre3"/>
      </w:pPr>
      <w:bookmarkStart w:id="26" w:name="_Toc181367291"/>
      <w:bookmarkStart w:id="27" w:name="_Toc181370705"/>
      <w:r>
        <w:t>Lancement</w:t>
      </w:r>
      <w:bookmarkEnd w:id="26"/>
      <w:bookmarkEnd w:id="27"/>
    </w:p>
    <w:p w14:paraId="05E2B344" w14:textId="77777777" w:rsidR="00DE2B1F" w:rsidRDefault="00DE2B1F" w:rsidP="00DE2B1F">
      <w:r>
        <w:t>(Auteur: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DE2B1F" w14:paraId="61931EB1" w14:textId="77777777" w:rsidTr="00881178">
        <w:tc>
          <w:tcPr>
            <w:tcW w:w="0" w:type="auto"/>
          </w:tcPr>
          <w:p w14:paraId="6503E5C8" w14:textId="77777777" w:rsidR="00DE2B1F" w:rsidRDefault="00DE2B1F" w:rsidP="00881178">
            <w:r>
              <w:t>En tant que joueur je souhaite pouvoir lancer le jeu afin de pouvoir y jouer</w:t>
            </w:r>
          </w:p>
        </w:tc>
      </w:tr>
      <w:tr w:rsidR="00DE2B1F" w14:paraId="472BA05B" w14:textId="77777777" w:rsidTr="00881178">
        <w:tc>
          <w:tcPr>
            <w:tcW w:w="0" w:type="auto"/>
          </w:tcPr>
          <w:p w14:paraId="640D61DD" w14:textId="77777777" w:rsidR="00DE2B1F" w:rsidRDefault="00DE2B1F" w:rsidP="00881178">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981"/>
              <w:gridCol w:w="8059"/>
            </w:tblGrid>
            <w:tr w:rsidR="00DE2B1F" w14:paraId="6D33A566" w14:textId="77777777" w:rsidTr="00881178">
              <w:tc>
                <w:tcPr>
                  <w:tcW w:w="0" w:type="auto"/>
                </w:tcPr>
                <w:p w14:paraId="707034E6" w14:textId="77777777" w:rsidR="00DE2B1F" w:rsidRDefault="00DE2B1F" w:rsidP="00881178">
                  <w:r>
                    <w:t>Menu</w:t>
                  </w:r>
                </w:p>
              </w:tc>
              <w:tc>
                <w:tcPr>
                  <w:tcW w:w="0" w:type="auto"/>
                </w:tcPr>
                <w:p w14:paraId="1BAA3EB0" w14:textId="77777777" w:rsidR="00DE2B1F" w:rsidRDefault="00DE2B1F" w:rsidP="00881178">
                  <w:r>
                    <w:t>Depuis le bureau, quand je lance le jeu j'arrive sur un écran de menu avec un Bouton start et exit</w:t>
                  </w:r>
                </w:p>
              </w:tc>
            </w:tr>
            <w:tr w:rsidR="00DE2B1F" w14:paraId="421FEAEE" w14:textId="77777777" w:rsidTr="00881178">
              <w:tc>
                <w:tcPr>
                  <w:tcW w:w="0" w:type="auto"/>
                </w:tcPr>
                <w:p w14:paraId="715D347C" w14:textId="77777777" w:rsidR="00DE2B1F" w:rsidRDefault="00DE2B1F" w:rsidP="00881178">
                  <w:r>
                    <w:t>Bouton</w:t>
                  </w:r>
                </w:p>
              </w:tc>
              <w:tc>
                <w:tcPr>
                  <w:tcW w:w="0" w:type="auto"/>
                </w:tcPr>
                <w:p w14:paraId="1FB371C2" w14:textId="77777777" w:rsidR="00DE2B1F" w:rsidRDefault="00DE2B1F" w:rsidP="00881178">
                  <w:r>
                    <w:t>Depuis le menu  quand je clique sur le bouton start le niveau se lance avec le joueur, ennemi, et la possibilité de poser des protections</w:t>
                  </w:r>
                </w:p>
              </w:tc>
            </w:tr>
            <w:tr w:rsidR="00DE2B1F" w14:paraId="6C1B3B40" w14:textId="77777777" w:rsidTr="00881178">
              <w:tc>
                <w:tcPr>
                  <w:tcW w:w="0" w:type="auto"/>
                </w:tcPr>
                <w:p w14:paraId="5D8482ED" w14:textId="77777777" w:rsidR="00DE2B1F" w:rsidRDefault="00DE2B1F" w:rsidP="00881178">
                  <w:r>
                    <w:t>Tank</w:t>
                  </w:r>
                </w:p>
              </w:tc>
              <w:tc>
                <w:tcPr>
                  <w:tcW w:w="0" w:type="auto"/>
                </w:tcPr>
                <w:p w14:paraId="3F9FAF77" w14:textId="77777777" w:rsidR="00DE2B1F" w:rsidRDefault="00DE2B1F" w:rsidP="00881178">
                  <w:r>
                    <w:t>Dans le jeu quand les ennemis apparaissent ils ne se chevauchent pas.</w:t>
                  </w:r>
                </w:p>
              </w:tc>
            </w:tr>
            <w:tr w:rsidR="00DE2B1F" w14:paraId="5F0BF372" w14:textId="77777777" w:rsidTr="00881178">
              <w:tc>
                <w:tcPr>
                  <w:tcW w:w="0" w:type="auto"/>
                </w:tcPr>
                <w:p w14:paraId="6BBCE9FA" w14:textId="77777777" w:rsidR="00DE2B1F" w:rsidRDefault="00DE2B1F" w:rsidP="00881178">
                  <w:r>
                    <w:t>Relancer</w:t>
                  </w:r>
                </w:p>
              </w:tc>
              <w:tc>
                <w:tcPr>
                  <w:tcW w:w="0" w:type="auto"/>
                </w:tcPr>
                <w:p w14:paraId="49691308" w14:textId="77777777" w:rsidR="00DE2B1F" w:rsidRDefault="00DE2B1F" w:rsidP="00881178">
                  <w:r>
                    <w:t>A la fin de la partie, quand jappuie sur restart, je peux rejouer une partie</w:t>
                  </w:r>
                </w:p>
              </w:tc>
            </w:tr>
            <w:tr w:rsidR="00DE2B1F" w14:paraId="5511F585" w14:textId="77777777" w:rsidTr="00881178">
              <w:tc>
                <w:tcPr>
                  <w:tcW w:w="0" w:type="auto"/>
                </w:tcPr>
                <w:p w14:paraId="68873893" w14:textId="77777777" w:rsidR="00DE2B1F" w:rsidRDefault="00DE2B1F" w:rsidP="00881178">
                  <w:r>
                    <w:lastRenderedPageBreak/>
                    <w:t>Interface</w:t>
                  </w:r>
                </w:p>
              </w:tc>
              <w:tc>
                <w:tcPr>
                  <w:tcW w:w="0" w:type="auto"/>
                </w:tcPr>
                <w:p w14:paraId="26924947" w14:textId="77777777" w:rsidR="00DE2B1F" w:rsidRDefault="00DE2B1F" w:rsidP="00881178">
                  <w:r>
                    <w:t>Au lancement du jeu,  il y a une interface fonctionnel  avec les boutons jouer, et quitter</w:t>
                  </w:r>
                </w:p>
              </w:tc>
            </w:tr>
            <w:tr w:rsidR="00DE2B1F" w14:paraId="13F10548" w14:textId="77777777" w:rsidTr="00881178">
              <w:tc>
                <w:tcPr>
                  <w:tcW w:w="0" w:type="auto"/>
                </w:tcPr>
                <w:p w14:paraId="2D04C928" w14:textId="77777777" w:rsidR="00DE2B1F" w:rsidRDefault="00DE2B1F" w:rsidP="00881178">
                  <w:r>
                    <w:t>Pause</w:t>
                  </w:r>
                </w:p>
              </w:tc>
              <w:tc>
                <w:tcPr>
                  <w:tcW w:w="0" w:type="auto"/>
                </w:tcPr>
                <w:p w14:paraId="2BA5D534" w14:textId="77777777" w:rsidR="00DE2B1F" w:rsidRDefault="00DE2B1F" w:rsidP="00881178">
                  <w:r>
                    <w:t>Dans la partie, quand le joueur appuie sur ESC, un menu de pause s'ouvre</w:t>
                  </w:r>
                </w:p>
              </w:tc>
            </w:tr>
          </w:tbl>
          <w:p w14:paraId="20646962" w14:textId="77777777" w:rsidR="00DE2B1F" w:rsidRDefault="00DE2B1F" w:rsidP="00881178"/>
        </w:tc>
      </w:tr>
    </w:tbl>
    <w:p w14:paraId="6FB38F09" w14:textId="77777777" w:rsidR="00DE2B1F" w:rsidRDefault="00DE2B1F" w:rsidP="00DE2B1F"/>
    <w:p w14:paraId="56832D27" w14:textId="77777777" w:rsidR="00DE2B1F" w:rsidRDefault="00DE2B1F" w:rsidP="00DE2B1F">
      <w:pPr>
        <w:pStyle w:val="Titre3"/>
      </w:pPr>
      <w:bookmarkStart w:id="28" w:name="_Toc181367292"/>
      <w:bookmarkStart w:id="29" w:name="_Toc181370706"/>
      <w:r>
        <w:t>Collisions</w:t>
      </w:r>
      <w:bookmarkEnd w:id="28"/>
      <w:bookmarkEnd w:id="29"/>
    </w:p>
    <w:p w14:paraId="016805C4" w14:textId="77777777" w:rsidR="00DE2B1F" w:rsidRDefault="00DE2B1F" w:rsidP="00DE2B1F">
      <w:r>
        <w:t>(Auteur: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DE2B1F" w14:paraId="59E2B719" w14:textId="77777777" w:rsidTr="00881178">
        <w:tc>
          <w:tcPr>
            <w:tcW w:w="0" w:type="auto"/>
          </w:tcPr>
          <w:p w14:paraId="0EB1E674" w14:textId="77777777" w:rsidR="00DE2B1F" w:rsidRDefault="00DE2B1F" w:rsidP="00881178">
            <w:r>
              <w:t>En tant que joueur je souhaite avoir des collisions afin de pouvoir gagner ou perdre la partie</w:t>
            </w:r>
          </w:p>
        </w:tc>
      </w:tr>
      <w:tr w:rsidR="00DE2B1F" w14:paraId="7E645A82" w14:textId="77777777" w:rsidTr="00881178">
        <w:tc>
          <w:tcPr>
            <w:tcW w:w="0" w:type="auto"/>
          </w:tcPr>
          <w:p w14:paraId="69971FF2" w14:textId="77777777" w:rsidR="00DE2B1F" w:rsidRDefault="00DE2B1F" w:rsidP="00881178">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221"/>
              <w:gridCol w:w="7819"/>
            </w:tblGrid>
            <w:tr w:rsidR="00DE2B1F" w14:paraId="036A12D0" w14:textId="77777777" w:rsidTr="00881178">
              <w:tc>
                <w:tcPr>
                  <w:tcW w:w="0" w:type="auto"/>
                </w:tcPr>
                <w:p w14:paraId="65B1719C" w14:textId="77777777" w:rsidR="00DE2B1F" w:rsidRDefault="00DE2B1F" w:rsidP="00881178">
                  <w:r>
                    <w:t>Tank</w:t>
                  </w:r>
                </w:p>
              </w:tc>
              <w:tc>
                <w:tcPr>
                  <w:tcW w:w="0" w:type="auto"/>
                </w:tcPr>
                <w:p w14:paraId="636060AF" w14:textId="77777777" w:rsidR="00DE2B1F" w:rsidRDefault="00DE2B1F" w:rsidP="00881178">
                  <w:r>
                    <w:t>Dans le jeu quand une munitions rentre dans un tank le tank perd une vie</w:t>
                  </w:r>
                </w:p>
              </w:tc>
            </w:tr>
            <w:tr w:rsidR="00DE2B1F" w14:paraId="2BAF11A2" w14:textId="77777777" w:rsidTr="00881178">
              <w:tc>
                <w:tcPr>
                  <w:tcW w:w="0" w:type="auto"/>
                </w:tcPr>
                <w:p w14:paraId="176064FF" w14:textId="77777777" w:rsidR="00DE2B1F" w:rsidRDefault="00DE2B1F" w:rsidP="00881178">
                  <w:r>
                    <w:t>Protections</w:t>
                  </w:r>
                </w:p>
              </w:tc>
              <w:tc>
                <w:tcPr>
                  <w:tcW w:w="0" w:type="auto"/>
                </w:tcPr>
                <w:p w14:paraId="680F3D49" w14:textId="77777777" w:rsidR="00DE2B1F" w:rsidRDefault="00DE2B1F" w:rsidP="00881178">
                  <w:r>
                    <w:t>Dans le jeu, quand une munitions allié ou adverse rentre dans une protection elle perd une vie.</w:t>
                  </w:r>
                </w:p>
              </w:tc>
            </w:tr>
            <w:tr w:rsidR="00DE2B1F" w14:paraId="77FA6E63" w14:textId="77777777" w:rsidTr="00881178">
              <w:tc>
                <w:tcPr>
                  <w:tcW w:w="0" w:type="auto"/>
                </w:tcPr>
                <w:p w14:paraId="76442DD8" w14:textId="77777777" w:rsidR="00DE2B1F" w:rsidRDefault="00DE2B1F" w:rsidP="00881178">
                  <w:r>
                    <w:t>Munitions</w:t>
                  </w:r>
                </w:p>
              </w:tc>
              <w:tc>
                <w:tcPr>
                  <w:tcW w:w="0" w:type="auto"/>
                </w:tcPr>
                <w:p w14:paraId="309FA7F0" w14:textId="77777777" w:rsidR="00DE2B1F" w:rsidRDefault="00DE2B1F" w:rsidP="00881178">
                  <w:r>
                    <w:t>Dans le jeu quand une munitions rentre en contact avec un tank, un joueur ou une protection, elle se supprime</w:t>
                  </w:r>
                </w:p>
              </w:tc>
            </w:tr>
            <w:tr w:rsidR="00DE2B1F" w14:paraId="147B1AD6" w14:textId="77777777" w:rsidTr="00881178">
              <w:tc>
                <w:tcPr>
                  <w:tcW w:w="0" w:type="auto"/>
                </w:tcPr>
                <w:p w14:paraId="5D69C1C0" w14:textId="77777777" w:rsidR="00DE2B1F" w:rsidRDefault="00DE2B1F" w:rsidP="00881178">
                  <w:r>
                    <w:t>Joueur</w:t>
                  </w:r>
                </w:p>
              </w:tc>
              <w:tc>
                <w:tcPr>
                  <w:tcW w:w="0" w:type="auto"/>
                </w:tcPr>
                <w:p w14:paraId="3D3AD145" w14:textId="77777777" w:rsidR="00DE2B1F" w:rsidRDefault="00DE2B1F" w:rsidP="00881178">
                  <w:r>
                    <w:t>Dans le jeu, quand le joueur se fait toucher par un missile ennemi, il perd une vie</w:t>
                  </w:r>
                </w:p>
              </w:tc>
            </w:tr>
          </w:tbl>
          <w:p w14:paraId="51C14441" w14:textId="77777777" w:rsidR="00DE2B1F" w:rsidRDefault="00DE2B1F" w:rsidP="00881178"/>
        </w:tc>
      </w:tr>
    </w:tbl>
    <w:p w14:paraId="6AF138D1" w14:textId="77777777" w:rsidR="00DE2B1F" w:rsidRDefault="00DE2B1F" w:rsidP="00DE2B1F"/>
    <w:p w14:paraId="431D930D" w14:textId="77777777" w:rsidR="00DE2B1F" w:rsidRDefault="00DE2B1F" w:rsidP="00DE2B1F">
      <w:pPr>
        <w:pStyle w:val="Titre3"/>
      </w:pPr>
      <w:bookmarkStart w:id="30" w:name="_Toc181367293"/>
      <w:bookmarkStart w:id="31" w:name="_Toc181370707"/>
      <w:r>
        <w:t>Score</w:t>
      </w:r>
      <w:bookmarkEnd w:id="30"/>
      <w:bookmarkEnd w:id="31"/>
    </w:p>
    <w:p w14:paraId="609F2D91" w14:textId="77777777" w:rsidR="00DE2B1F" w:rsidRDefault="00DE2B1F" w:rsidP="00DE2B1F">
      <w:r>
        <w:t>(Auteur: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DE2B1F" w14:paraId="0E5441B0" w14:textId="77777777" w:rsidTr="00881178">
        <w:tc>
          <w:tcPr>
            <w:tcW w:w="0" w:type="auto"/>
          </w:tcPr>
          <w:p w14:paraId="55A3F754" w14:textId="77777777" w:rsidR="00DE2B1F" w:rsidRDefault="00DE2B1F" w:rsidP="00881178">
            <w:r>
              <w:t>En tant que joueur,  je souhaite avoir des scores, pour voir mon niveau</w:t>
            </w:r>
          </w:p>
        </w:tc>
      </w:tr>
      <w:tr w:rsidR="00DE2B1F" w14:paraId="4A2A2807" w14:textId="77777777" w:rsidTr="00881178">
        <w:tc>
          <w:tcPr>
            <w:tcW w:w="0" w:type="auto"/>
          </w:tcPr>
          <w:p w14:paraId="5168AD31" w14:textId="77777777" w:rsidR="00DE2B1F" w:rsidRDefault="00DE2B1F" w:rsidP="00881178">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874"/>
              <w:gridCol w:w="8166"/>
            </w:tblGrid>
            <w:tr w:rsidR="00DE2B1F" w14:paraId="089804F5" w14:textId="77777777" w:rsidTr="00881178">
              <w:tc>
                <w:tcPr>
                  <w:tcW w:w="0" w:type="auto"/>
                </w:tcPr>
                <w:p w14:paraId="37C909BE" w14:textId="77777777" w:rsidR="00DE2B1F" w:rsidRDefault="00DE2B1F" w:rsidP="00881178">
                  <w:r>
                    <w:t>Position</w:t>
                  </w:r>
                </w:p>
              </w:tc>
              <w:tc>
                <w:tcPr>
                  <w:tcW w:w="0" w:type="auto"/>
                </w:tcPr>
                <w:p w14:paraId="368788CE" w14:textId="77777777" w:rsidR="00DE2B1F" w:rsidRDefault="00DE2B1F" w:rsidP="00881178">
                  <w:r>
                    <w:t>Dans le jeu, quand je regarde en bas à droite je vois le score</w:t>
                  </w:r>
                </w:p>
              </w:tc>
            </w:tr>
            <w:tr w:rsidR="00DE2B1F" w14:paraId="20F81BF5" w14:textId="77777777" w:rsidTr="00881178">
              <w:tc>
                <w:tcPr>
                  <w:tcW w:w="0" w:type="auto"/>
                </w:tcPr>
                <w:p w14:paraId="4B02CE5F" w14:textId="77777777" w:rsidR="00DE2B1F" w:rsidRDefault="00DE2B1F" w:rsidP="00881178">
                  <w:r>
                    <w:t>Calcul</w:t>
                  </w:r>
                </w:p>
              </w:tc>
              <w:tc>
                <w:tcPr>
                  <w:tcW w:w="0" w:type="auto"/>
                </w:tcPr>
                <w:p w14:paraId="45B3E229" w14:textId="77777777" w:rsidR="00DE2B1F" w:rsidRDefault="00DE2B1F" w:rsidP="00881178">
                  <w:r>
                    <w:t>Dans le jeu quand je vois le score, je remarque qu'il s'incrémente uniquement de 5 pts lorsque je tue un tank.</w:t>
                  </w:r>
                </w:p>
              </w:tc>
            </w:tr>
            <w:tr w:rsidR="00DE2B1F" w14:paraId="0F1E0FFF" w14:textId="77777777" w:rsidTr="00881178">
              <w:tc>
                <w:tcPr>
                  <w:tcW w:w="0" w:type="auto"/>
                </w:tcPr>
                <w:p w14:paraId="69555068" w14:textId="77777777" w:rsidR="00DE2B1F" w:rsidRDefault="00DE2B1F" w:rsidP="00881178">
                  <w:r>
                    <w:t>Fin</w:t>
                  </w:r>
                </w:p>
              </w:tc>
              <w:tc>
                <w:tcPr>
                  <w:tcW w:w="0" w:type="auto"/>
                </w:tcPr>
                <w:p w14:paraId="08FA8DC9" w14:textId="77777777" w:rsidR="00DE2B1F" w:rsidRDefault="00DE2B1F" w:rsidP="00881178">
                  <w:r>
                    <w:t>Dans le jeu, quand je meurs, je vois en gros et rouge mon score.</w:t>
                  </w:r>
                </w:p>
              </w:tc>
            </w:tr>
          </w:tbl>
          <w:p w14:paraId="0F58510D" w14:textId="77777777" w:rsidR="00DE2B1F" w:rsidRDefault="00DE2B1F" w:rsidP="00881178"/>
        </w:tc>
      </w:tr>
    </w:tbl>
    <w:p w14:paraId="7D9ACD4A" w14:textId="77777777" w:rsidR="00DE2B1F" w:rsidRPr="00DE2B1F" w:rsidRDefault="00DE2B1F" w:rsidP="00DE2B1F"/>
    <w:p w14:paraId="7CE25529" w14:textId="77777777" w:rsidR="007C68B3" w:rsidRDefault="007C68B3" w:rsidP="007C68B3"/>
    <w:p w14:paraId="5A437B77" w14:textId="77777777" w:rsidR="00AA0785" w:rsidRDefault="00AA0785" w:rsidP="00AA0785">
      <w:pPr>
        <w:pStyle w:val="Titre2"/>
        <w:rPr>
          <w:i w:val="0"/>
          <w:iCs/>
        </w:rPr>
      </w:pPr>
      <w:bookmarkStart w:id="32" w:name="_Toc181370708"/>
      <w:r w:rsidRPr="00A943C5">
        <w:rPr>
          <w:i w:val="0"/>
          <w:iCs/>
        </w:rPr>
        <w:t>Stratégie de test</w:t>
      </w:r>
      <w:bookmarkEnd w:id="13"/>
      <w:bookmarkEnd w:id="32"/>
    </w:p>
    <w:p w14:paraId="6D807453" w14:textId="099FCB83" w:rsidR="00EC32E3" w:rsidRDefault="00EC32E3" w:rsidP="00EC32E3">
      <w:r>
        <w:t>Pour vérifier le bon fonctionnement de mon jeu vidéo, je vais effectuer diverses séries de test qui me permettront d’évaluer les améliorations à effectuer. En premier temps je vais vérifier les tests d’acceptances IceScrum. Je vais les reprendre un par un et vérifier que le travail effectuer respectent bien les tests créés au préalable.</w:t>
      </w:r>
    </w:p>
    <w:p w14:paraId="73FB7675" w14:textId="77777777" w:rsidR="00EC32E3" w:rsidRDefault="00EC32E3" w:rsidP="00EC32E3"/>
    <w:p w14:paraId="10FC4C56" w14:textId="3DAACE65" w:rsidR="00EC32E3" w:rsidRDefault="00EC32E3" w:rsidP="00EC32E3">
      <w:r>
        <w:t>Ensuite, je vais créer une solution de test (MSTest) sur mon projet, et y créer différents tests sur des parties spécifique du jeu. Les tests s’exécuterons par la suite automatiquement.</w:t>
      </w:r>
    </w:p>
    <w:p w14:paraId="3A092D06" w14:textId="77777777" w:rsidR="00EC32E3" w:rsidRDefault="00EC32E3" w:rsidP="00EC32E3"/>
    <w:p w14:paraId="0D111859" w14:textId="77777777" w:rsidR="00EC32E3" w:rsidRDefault="00EC32E3" w:rsidP="00EC32E3">
      <w:r>
        <w:t>Et finalement, je vais faire tester mon jeu à plusieurs camarades, pour avoir leur ressenti, et vérifier qu’il n’y a pas de bugs.</w:t>
      </w:r>
    </w:p>
    <w:p w14:paraId="4F7E8443" w14:textId="77777777" w:rsidR="00EC32E3" w:rsidRDefault="00EC32E3" w:rsidP="00EC32E3"/>
    <w:p w14:paraId="63DFC7A6" w14:textId="77777777" w:rsidR="00EC32E3" w:rsidRDefault="00EC32E3" w:rsidP="00EC32E3">
      <w:r>
        <w:t xml:space="preserve">Toute cette stratégie de test me permet de vérifier différents aspects du jeu, le contenu est respecté, le jeu est fonctionnel, etc… Cependant il est tout de même très compliqué d’avoir une couverture de test complète (dans MSTest) pour quelques raisons. Déjà, effectuer des tests pour chaque partie du code prendrait beaucoup de temps. De plus certaines parties sont très compliquées à tester. Exemple : </w:t>
      </w:r>
    </w:p>
    <w:p w14:paraId="22F4842E" w14:textId="77777777" w:rsidR="00EC32E3" w:rsidRDefault="00EC32E3" w:rsidP="00EC32E3"/>
    <w:p w14:paraId="24DFDCFA" w14:textId="291CAAD2" w:rsidR="00EC32E3" w:rsidRPr="00EC32E3" w:rsidRDefault="00EC32E3" w:rsidP="00EC32E3">
      <w:pPr>
        <w:pStyle w:val="Paragraphedeliste"/>
        <w:numPr>
          <w:ilvl w:val="0"/>
          <w:numId w:val="18"/>
        </w:numPr>
      </w:pPr>
      <w:r>
        <w:lastRenderedPageBreak/>
        <w:t>Imaginons que nous souhaitons tester le fait que quand le joueur appuie sur A, le joueur se déplace sur la gauche. Et bien, cela est en fait compliquer (dans mon cas), car je serais obligé de simuler l’appui de la touche ‘A’, ce qui est plus ou moins compliqué.</w:t>
      </w:r>
    </w:p>
    <w:p w14:paraId="5935C5C4" w14:textId="493F7649" w:rsidR="00B03392" w:rsidRDefault="00B03392" w:rsidP="00B03392">
      <w:pPr>
        <w:pStyle w:val="Titre1"/>
      </w:pPr>
      <w:bookmarkStart w:id="33" w:name="_Toc181370709"/>
      <w:r>
        <w:t>UX</w:t>
      </w:r>
      <w:bookmarkEnd w:id="33"/>
    </w:p>
    <w:p w14:paraId="44246B0F" w14:textId="77777777" w:rsidR="00EC32E3" w:rsidRDefault="00EC32E3" w:rsidP="00EC32E3">
      <w:pPr>
        <w:pStyle w:val="Titre2"/>
        <w:rPr>
          <w:rFonts w:eastAsia="Arial"/>
        </w:rPr>
      </w:pPr>
      <w:bookmarkStart w:id="34" w:name="_Toc181370710"/>
      <w:r>
        <w:rPr>
          <w:rFonts w:eastAsia="Arial"/>
        </w:rPr>
        <w:t>Analyse de l’UX</w:t>
      </w:r>
      <w:bookmarkEnd w:id="34"/>
    </w:p>
    <w:p w14:paraId="442BF464" w14:textId="77777777" w:rsidR="00EC32E3" w:rsidRDefault="00EC32E3" w:rsidP="00EC32E3">
      <w:pPr>
        <w:pStyle w:val="Titre3"/>
        <w:rPr>
          <w:rFonts w:eastAsia="Arial"/>
        </w:rPr>
      </w:pPr>
      <w:bookmarkStart w:id="35" w:name="_Toc181370711"/>
      <w:r>
        <w:rPr>
          <w:rFonts w:eastAsia="Arial"/>
        </w:rPr>
        <w:t>Personas</w:t>
      </w:r>
      <w:bookmarkEnd w:id="35"/>
    </w:p>
    <w:p w14:paraId="654B8747" w14:textId="77777777" w:rsidR="00EC32E3" w:rsidRDefault="00EC32E3" w:rsidP="00EC32E3">
      <w:pPr>
        <w:ind w:left="576"/>
        <w:rPr>
          <w:rFonts w:eastAsia="Arial" w:cs="Arial"/>
        </w:rPr>
      </w:pPr>
      <w:r>
        <w:rPr>
          <w:rFonts w:eastAsia="Arial" w:cs="Arial"/>
        </w:rPr>
        <w:t xml:space="preserve">Ce chapitre concerne l’analyse de l’expérience utilisateur. En premier temps, il a fallu concevoir deux Personas. Ceux-ci sont des personnages fictifs créés afin de représenter différents types d'utilisateurs qui pourraient utiliser notre produit. Ils aident à mieux comprendre les besoins, les comportements et les frustrations des utilisateurs cibles. Les voici : </w:t>
      </w:r>
    </w:p>
    <w:p w14:paraId="1D919EAA" w14:textId="77777777" w:rsidR="00EC32E3" w:rsidRDefault="00EC32E3" w:rsidP="00EC32E3">
      <w:pPr>
        <w:ind w:left="576"/>
        <w:rPr>
          <w:rFonts w:eastAsia="Arial" w:cs="Arial"/>
        </w:rPr>
      </w:pPr>
    </w:p>
    <w:p w14:paraId="76809A80" w14:textId="77777777" w:rsidR="00EC32E3" w:rsidRDefault="00EC32E3" w:rsidP="00EC32E3">
      <w:pPr>
        <w:ind w:left="576"/>
        <w:rPr>
          <w:rFonts w:eastAsia="Arial" w:cs="Arial"/>
        </w:rPr>
      </w:pPr>
      <w:r>
        <w:object w:dxaOrig="8697" w:dyaOrig="5587" w14:anchorId="051CCE84">
          <v:rect id="rectole0000000000" o:spid="_x0000_i1025" style="width:435.15pt;height:279.25pt" o:ole="" o:preferrelative="t" stroked="f">
            <v:imagedata r:id="rId13" o:title=""/>
          </v:rect>
          <o:OLEObject Type="Embed" ProgID="StaticMetafile" ShapeID="rectole0000000000" DrawAspect="Content" ObjectID="_1791984010" r:id="rId14"/>
        </w:object>
      </w:r>
    </w:p>
    <w:p w14:paraId="3EB409ED" w14:textId="77777777" w:rsidR="00EC32E3" w:rsidRDefault="00EC32E3" w:rsidP="00EC32E3">
      <w:pPr>
        <w:ind w:left="576"/>
        <w:rPr>
          <w:rFonts w:eastAsia="Arial" w:cs="Arial"/>
        </w:rPr>
      </w:pPr>
    </w:p>
    <w:p w14:paraId="1BED9274" w14:textId="77777777" w:rsidR="00EC32E3" w:rsidRDefault="00EC32E3" w:rsidP="00EC32E3">
      <w:pPr>
        <w:ind w:left="576"/>
        <w:rPr>
          <w:rFonts w:eastAsia="Arial" w:cs="Arial"/>
        </w:rPr>
      </w:pPr>
      <w:r>
        <w:rPr>
          <w:rFonts w:eastAsia="Arial" w:cs="Arial"/>
        </w:rPr>
        <w:t>Ce premier persona est orienté en tant qu’un joueur aguerri, il a de l’expérience dans le domaine des jeux-vidéos et y joue régulièrement. Ses objectifs sont précis, devenir le meilleur.</w:t>
      </w:r>
    </w:p>
    <w:p w14:paraId="04183F51" w14:textId="77777777" w:rsidR="00EC32E3" w:rsidRDefault="00EC32E3" w:rsidP="00EC32E3">
      <w:pPr>
        <w:ind w:left="576"/>
        <w:rPr>
          <w:rFonts w:eastAsia="Arial" w:cs="Arial"/>
        </w:rPr>
      </w:pPr>
      <w:r>
        <w:object w:dxaOrig="8697" w:dyaOrig="5587" w14:anchorId="3D2B5D45">
          <v:rect id="rectole0000000001" o:spid="_x0000_i1026" style="width:435.15pt;height:279.25pt" o:ole="" o:preferrelative="t" stroked="f">
            <v:imagedata r:id="rId15" o:title=""/>
          </v:rect>
          <o:OLEObject Type="Embed" ProgID="StaticMetafile" ShapeID="rectole0000000001" DrawAspect="Content" ObjectID="_1791984011" r:id="rId16"/>
        </w:object>
      </w:r>
    </w:p>
    <w:p w14:paraId="3141AB5E" w14:textId="77777777" w:rsidR="00EC32E3" w:rsidRDefault="00EC32E3" w:rsidP="00EC32E3">
      <w:pPr>
        <w:ind w:left="576"/>
        <w:rPr>
          <w:rFonts w:eastAsia="Arial" w:cs="Arial"/>
        </w:rPr>
      </w:pPr>
    </w:p>
    <w:p w14:paraId="3F57FDAE" w14:textId="77777777" w:rsidR="00EC32E3" w:rsidRDefault="00EC32E3" w:rsidP="00EC32E3">
      <w:pPr>
        <w:ind w:left="576"/>
        <w:rPr>
          <w:rFonts w:eastAsia="Arial" w:cs="Arial"/>
        </w:rPr>
      </w:pPr>
      <w:r>
        <w:rPr>
          <w:rFonts w:eastAsia="Arial" w:cs="Arial"/>
        </w:rPr>
        <w:t>Ce second persona est bien différent du premier, Sophie est une amatrice des jeux vidéo et n’y joue que de temps à autres. Ses objectifs sont tout à fait différents car elle souhaite uniquement se divertir, et non pas de jouer en compétition.</w:t>
      </w:r>
    </w:p>
    <w:p w14:paraId="2DABCF75" w14:textId="77777777" w:rsidR="00EC32E3" w:rsidRDefault="00EC32E3" w:rsidP="00EC32E3">
      <w:pPr>
        <w:ind w:left="576"/>
        <w:rPr>
          <w:rFonts w:eastAsia="Arial" w:cs="Arial"/>
        </w:rPr>
      </w:pPr>
    </w:p>
    <w:p w14:paraId="33428DC7" w14:textId="77777777" w:rsidR="00EC32E3" w:rsidRDefault="00EC32E3" w:rsidP="00EC32E3">
      <w:pPr>
        <w:ind w:left="576"/>
        <w:rPr>
          <w:rFonts w:eastAsia="Arial" w:cs="Arial"/>
        </w:rPr>
      </w:pPr>
      <w:r>
        <w:rPr>
          <w:rFonts w:eastAsia="Arial" w:cs="Arial"/>
        </w:rPr>
        <w:t>Ces différents critères permettent donc d’adapter le jeu en fonction de leurs objectifs et personnalités.</w:t>
      </w:r>
    </w:p>
    <w:p w14:paraId="1B45CFB4" w14:textId="77777777" w:rsidR="00EC32E3" w:rsidRDefault="00EC32E3" w:rsidP="00EC32E3">
      <w:pPr>
        <w:ind w:left="576"/>
        <w:rPr>
          <w:rFonts w:eastAsia="Arial" w:cs="Arial"/>
        </w:rPr>
      </w:pPr>
    </w:p>
    <w:p w14:paraId="603E0002" w14:textId="77777777" w:rsidR="00EC32E3" w:rsidRDefault="00EC32E3" w:rsidP="00EC32E3">
      <w:pPr>
        <w:pStyle w:val="Titre3"/>
        <w:rPr>
          <w:rFonts w:eastAsia="Arial"/>
        </w:rPr>
      </w:pPr>
      <w:bookmarkStart w:id="36" w:name="_Toc181370712"/>
      <w:r>
        <w:rPr>
          <w:rFonts w:eastAsia="Arial"/>
        </w:rPr>
        <w:t>Palette graphique</w:t>
      </w:r>
      <w:bookmarkEnd w:id="36"/>
    </w:p>
    <w:p w14:paraId="459341D7" w14:textId="77777777" w:rsidR="00EC32E3" w:rsidRDefault="00EC32E3" w:rsidP="00EC32E3">
      <w:pPr>
        <w:ind w:left="576"/>
        <w:rPr>
          <w:rFonts w:eastAsia="Arial" w:cs="Arial"/>
        </w:rPr>
      </w:pPr>
      <w:r>
        <w:rPr>
          <w:rFonts w:eastAsia="Arial" w:cs="Arial"/>
        </w:rPr>
        <w:t>Pour la conception graphique de ce jeu, j’ai dû choisir une palette de couleur qui représentait correctement le thème de TankBattle. Il est également important de choisir des couleurs ayant bien ensemble. Voici la palette de couleur que j’aie utilisée pour la création des diverses maquettes et du logiciel.</w:t>
      </w:r>
    </w:p>
    <w:p w14:paraId="3D51AB46" w14:textId="77777777" w:rsidR="00EC32E3" w:rsidRDefault="00EC32E3" w:rsidP="00EC32E3">
      <w:pPr>
        <w:ind w:left="576"/>
        <w:rPr>
          <w:rFonts w:eastAsia="Arial" w:cs="Arial"/>
        </w:rPr>
      </w:pPr>
      <w:r>
        <w:object w:dxaOrig="8640" w:dyaOrig="5295" w14:anchorId="43A5E633">
          <v:rect id="rectole0000000002" o:spid="_x0000_i1027" style="width:6in;height:264.85pt" o:ole="" o:preferrelative="t" stroked="f">
            <v:imagedata r:id="rId17" o:title=""/>
          </v:rect>
          <o:OLEObject Type="Embed" ProgID="StaticMetafile" ShapeID="rectole0000000002" DrawAspect="Content" ObjectID="_1791984012" r:id="rId18"/>
        </w:object>
      </w:r>
    </w:p>
    <w:p w14:paraId="012471ED" w14:textId="77777777" w:rsidR="00EC32E3" w:rsidRDefault="00EC32E3" w:rsidP="00EC32E3">
      <w:pPr>
        <w:ind w:left="576"/>
        <w:rPr>
          <w:rFonts w:eastAsia="Arial" w:cs="Arial"/>
        </w:rPr>
      </w:pPr>
    </w:p>
    <w:p w14:paraId="6E334E3D" w14:textId="77777777" w:rsidR="00EC32E3" w:rsidRDefault="00EC32E3" w:rsidP="00EC32E3">
      <w:pPr>
        <w:ind w:left="576"/>
        <w:rPr>
          <w:rFonts w:eastAsia="Arial" w:cs="Arial"/>
        </w:rPr>
      </w:pPr>
    </w:p>
    <w:p w14:paraId="414D5C64" w14:textId="77777777" w:rsidR="00EC32E3" w:rsidRDefault="00EC32E3" w:rsidP="00EC32E3">
      <w:pPr>
        <w:ind w:left="576"/>
        <w:rPr>
          <w:rFonts w:eastAsia="Arial" w:cs="Arial"/>
        </w:rPr>
      </w:pPr>
    </w:p>
    <w:p w14:paraId="4FDE52CD" w14:textId="77777777" w:rsidR="00EC32E3" w:rsidRDefault="00EC32E3" w:rsidP="00EC32E3">
      <w:pPr>
        <w:ind w:left="576"/>
        <w:rPr>
          <w:rFonts w:eastAsia="Arial" w:cs="Arial"/>
        </w:rPr>
      </w:pPr>
      <w:r>
        <w:rPr>
          <w:rFonts w:eastAsia="Arial" w:cs="Arial"/>
        </w:rPr>
        <w:t>On y retrouve différentes variétés de couleurs. La principale est la couleur verte, elle est la couleur qui sera le plus souvent utilisée. Elle représente totalement le thème militaire du jeu. La couleur secondaire est utilisée moins fréquemment, principalement pour les couleurs de fonds. Elle se marie bien avec le vert. Et finalement la couleur d’accent est bleue. Elle permet donc d’accentuer divers éléments sur l’interface et est utilisée avec parcimonie.</w:t>
      </w:r>
    </w:p>
    <w:p w14:paraId="1F1B6096" w14:textId="77777777" w:rsidR="00EC32E3" w:rsidRDefault="00EC32E3" w:rsidP="00EC32E3">
      <w:pPr>
        <w:ind w:left="576"/>
        <w:rPr>
          <w:rFonts w:eastAsia="Arial" w:cs="Arial"/>
        </w:rPr>
      </w:pPr>
      <w:r>
        <w:rPr>
          <w:rFonts w:eastAsia="Arial" w:cs="Arial"/>
        </w:rPr>
        <w:t xml:space="preserve">On y retrouve ensuite une variété de gris, celle-ci se trouve par défaut sur les palettes et est, pour mon cas, principalement utilisées pour la couleur des textes. Et en dernier, on trouve la couleur rouge qui est unique, elle est simplement utilisée pour les boutons « Fermer » ou les messages d’alertes. </w:t>
      </w:r>
    </w:p>
    <w:p w14:paraId="7855135C" w14:textId="77777777" w:rsidR="00EC32E3" w:rsidRDefault="00EC32E3" w:rsidP="00EC32E3">
      <w:pPr>
        <w:ind w:left="576"/>
        <w:rPr>
          <w:rFonts w:eastAsia="Arial" w:cs="Arial"/>
        </w:rPr>
      </w:pPr>
    </w:p>
    <w:p w14:paraId="72D4AB74" w14:textId="77777777" w:rsidR="00EC32E3" w:rsidRDefault="00EC32E3" w:rsidP="00EC32E3">
      <w:pPr>
        <w:pStyle w:val="Titre3"/>
        <w:rPr>
          <w:rFonts w:eastAsia="Arial"/>
        </w:rPr>
      </w:pPr>
      <w:bookmarkStart w:id="37" w:name="_Toc181370713"/>
      <w:r>
        <w:rPr>
          <w:rFonts w:eastAsia="Arial"/>
        </w:rPr>
        <w:t>Eco-conception et accessibilité</w:t>
      </w:r>
      <w:bookmarkEnd w:id="37"/>
      <w:r>
        <w:rPr>
          <w:rFonts w:eastAsia="Arial"/>
        </w:rPr>
        <w:t xml:space="preserve"> </w:t>
      </w:r>
    </w:p>
    <w:p w14:paraId="63C264DE" w14:textId="77777777" w:rsidR="00EC32E3" w:rsidRDefault="00EC32E3" w:rsidP="00EC32E3">
      <w:pPr>
        <w:ind w:left="576"/>
        <w:rPr>
          <w:rFonts w:eastAsia="Arial" w:cs="Arial"/>
        </w:rPr>
      </w:pPr>
      <w:r>
        <w:rPr>
          <w:rFonts w:eastAsia="Arial" w:cs="Arial"/>
        </w:rPr>
        <w:t>L’éco-conception est le fait de rendre son interface la plus économe possible, pour ce faire, une des pratiques courantes est d’utiliser des couleurs sombres afin de réduire la luminosité et donc de réduire la consommation d’énergie. J’ai également créé une interface sobre et épurée en utilisant la typographie de base et en limitant les éléments inutiles.</w:t>
      </w:r>
    </w:p>
    <w:p w14:paraId="33A48FDC" w14:textId="77777777" w:rsidR="00EC32E3" w:rsidRDefault="00EC32E3" w:rsidP="00EC32E3">
      <w:pPr>
        <w:ind w:left="576"/>
        <w:rPr>
          <w:rFonts w:eastAsia="Arial" w:cs="Arial"/>
        </w:rPr>
      </w:pPr>
    </w:p>
    <w:p w14:paraId="4B2FC463" w14:textId="77777777" w:rsidR="00EC32E3" w:rsidRDefault="00EC32E3" w:rsidP="00EC32E3">
      <w:pPr>
        <w:ind w:left="576"/>
        <w:rPr>
          <w:rFonts w:eastAsia="Arial" w:cs="Arial"/>
        </w:rPr>
      </w:pPr>
      <w:r>
        <w:rPr>
          <w:rFonts w:eastAsia="Arial" w:cs="Arial"/>
        </w:rPr>
        <w:t>L’accessibilité, elle, est le fait d’avoir une interface simple, compréhensible et utilisable par tous types de personnes (avec ou sans handicap). Pour ce faire, j’ai différencié chaque objet avec un contraste afin de permettre à l’utilisateur de correctement différencier chaque objet.</w:t>
      </w:r>
    </w:p>
    <w:p w14:paraId="028DDF2A" w14:textId="77777777" w:rsidR="00EC32E3" w:rsidRDefault="00EC32E3" w:rsidP="00EC32E3">
      <w:pPr>
        <w:ind w:left="576"/>
        <w:rPr>
          <w:rFonts w:eastAsia="Arial" w:cs="Arial"/>
        </w:rPr>
      </w:pPr>
    </w:p>
    <w:p w14:paraId="17B6EF87" w14:textId="77777777" w:rsidR="00EC32E3" w:rsidRDefault="00EC32E3" w:rsidP="00EC32E3">
      <w:pPr>
        <w:ind w:left="576"/>
        <w:rPr>
          <w:rFonts w:eastAsia="Arial" w:cs="Arial"/>
        </w:rPr>
      </w:pPr>
      <w:r>
        <w:rPr>
          <w:rFonts w:eastAsia="Arial" w:cs="Arial"/>
        </w:rPr>
        <w:t>J’ai donc mélangé l’éco-conception et l’accessibilité afin de produire une interface économe tout en restant accessible par n’importe qui.</w:t>
      </w:r>
    </w:p>
    <w:p w14:paraId="600FDA65" w14:textId="77777777" w:rsidR="00EC32E3" w:rsidRDefault="00EC32E3" w:rsidP="00EC32E3">
      <w:pPr>
        <w:ind w:left="576"/>
        <w:rPr>
          <w:rFonts w:eastAsia="Arial" w:cs="Arial"/>
        </w:rPr>
      </w:pPr>
    </w:p>
    <w:p w14:paraId="5B3A490E" w14:textId="77777777" w:rsidR="00EC32E3" w:rsidRDefault="00EC32E3" w:rsidP="00EC32E3">
      <w:pPr>
        <w:pStyle w:val="Titre2"/>
        <w:rPr>
          <w:rFonts w:eastAsia="Arial"/>
        </w:rPr>
      </w:pPr>
      <w:bookmarkStart w:id="38" w:name="_Toc181370714"/>
      <w:r>
        <w:rPr>
          <w:rFonts w:eastAsia="Arial"/>
        </w:rPr>
        <w:lastRenderedPageBreak/>
        <w:t>Conception de l’UX</w:t>
      </w:r>
      <w:bookmarkEnd w:id="38"/>
    </w:p>
    <w:p w14:paraId="66117B4B" w14:textId="77777777" w:rsidR="00EC32E3" w:rsidRDefault="00EC32E3" w:rsidP="00EC32E3">
      <w:pPr>
        <w:ind w:left="576"/>
        <w:rPr>
          <w:rFonts w:eastAsia="Arial" w:cs="Arial"/>
        </w:rPr>
      </w:pPr>
      <w:r>
        <w:rPr>
          <w:rFonts w:eastAsia="Arial" w:cs="Arial"/>
        </w:rPr>
        <w:t>Ce chapitre résume la conception des maquettes des différents écrans du jeu.</w:t>
      </w:r>
    </w:p>
    <w:p w14:paraId="47B3EAF3" w14:textId="77777777" w:rsidR="00EC32E3" w:rsidRDefault="00EC32E3" w:rsidP="00EC32E3">
      <w:pPr>
        <w:ind w:left="576"/>
        <w:rPr>
          <w:rFonts w:eastAsia="Arial" w:cs="Arial"/>
        </w:rPr>
      </w:pPr>
      <w:r>
        <w:rPr>
          <w:rFonts w:eastAsia="Arial" w:cs="Arial"/>
        </w:rPr>
        <w:t>Il se résume en 3 chapitres, les Wireframes, l’éditeur de niveau en haute-fidélité et les choix effectués.</w:t>
      </w:r>
    </w:p>
    <w:p w14:paraId="5C494C09" w14:textId="77777777" w:rsidR="00EC32E3" w:rsidRDefault="00EC32E3" w:rsidP="00EC32E3">
      <w:pPr>
        <w:ind w:left="576"/>
        <w:rPr>
          <w:rFonts w:eastAsia="Arial" w:cs="Arial"/>
        </w:rPr>
      </w:pPr>
    </w:p>
    <w:p w14:paraId="02F6D45C" w14:textId="77777777" w:rsidR="00EC32E3" w:rsidRDefault="00EC32E3" w:rsidP="00EC32E3">
      <w:pPr>
        <w:pStyle w:val="Titre3"/>
        <w:rPr>
          <w:rFonts w:eastAsia="Arial"/>
        </w:rPr>
      </w:pPr>
      <w:bookmarkStart w:id="39" w:name="_Toc181370715"/>
      <w:r>
        <w:rPr>
          <w:rFonts w:eastAsia="Arial"/>
        </w:rPr>
        <w:t>Définitions des Wireframes</w:t>
      </w:r>
      <w:bookmarkEnd w:id="39"/>
    </w:p>
    <w:p w14:paraId="523D6DCA" w14:textId="77777777" w:rsidR="00EC32E3" w:rsidRDefault="00EC32E3" w:rsidP="00EC32E3">
      <w:pPr>
        <w:ind w:left="708"/>
        <w:rPr>
          <w:rFonts w:eastAsia="Arial" w:cs="Arial"/>
        </w:rPr>
      </w:pPr>
      <w:r>
        <w:rPr>
          <w:rFonts w:eastAsia="Arial" w:cs="Arial"/>
        </w:rPr>
        <w:t xml:space="preserve">Un wireframe est une représentation simplifiée d'une interface en utilisant uniquement des lignes pour décrire la structure de l’interface. Il ne comporte aucune couleur et aucune « données ». Il sert souvent à visualiser la disposition d'un design. Ci-dessous se trouvera donc tous les Wireframes demandés : </w:t>
      </w:r>
    </w:p>
    <w:p w14:paraId="19A9CA36" w14:textId="77777777" w:rsidR="00EC32E3" w:rsidRDefault="00EC32E3" w:rsidP="00EC32E3">
      <w:pPr>
        <w:numPr>
          <w:ilvl w:val="0"/>
          <w:numId w:val="19"/>
        </w:numPr>
        <w:ind w:left="1068" w:hanging="360"/>
        <w:rPr>
          <w:rFonts w:eastAsia="Arial" w:cs="Arial"/>
        </w:rPr>
      </w:pPr>
      <w:r>
        <w:rPr>
          <w:rFonts w:eastAsia="Arial" w:cs="Arial"/>
        </w:rPr>
        <w:t>Menu principal</w:t>
      </w:r>
    </w:p>
    <w:p w14:paraId="21BF2C59" w14:textId="77777777" w:rsidR="00EC32E3" w:rsidRDefault="00EC32E3" w:rsidP="00EC32E3">
      <w:pPr>
        <w:numPr>
          <w:ilvl w:val="0"/>
          <w:numId w:val="19"/>
        </w:numPr>
        <w:ind w:left="1068" w:hanging="360"/>
        <w:rPr>
          <w:rFonts w:eastAsia="Arial" w:cs="Arial"/>
        </w:rPr>
      </w:pPr>
      <w:r>
        <w:rPr>
          <w:rFonts w:eastAsia="Arial" w:cs="Arial"/>
        </w:rPr>
        <w:t>Ecran de jeu</w:t>
      </w:r>
    </w:p>
    <w:p w14:paraId="3E1504AF" w14:textId="77777777" w:rsidR="00EC32E3" w:rsidRDefault="00EC32E3" w:rsidP="00EC32E3">
      <w:pPr>
        <w:numPr>
          <w:ilvl w:val="0"/>
          <w:numId w:val="19"/>
        </w:numPr>
        <w:ind w:left="1068" w:hanging="360"/>
        <w:rPr>
          <w:rFonts w:eastAsia="Arial" w:cs="Arial"/>
        </w:rPr>
      </w:pPr>
      <w:r>
        <w:rPr>
          <w:rFonts w:eastAsia="Arial" w:cs="Arial"/>
        </w:rPr>
        <w:t>Editeur de niveau</w:t>
      </w:r>
    </w:p>
    <w:p w14:paraId="476189D0" w14:textId="77777777" w:rsidR="00EC32E3" w:rsidRDefault="00EC32E3" w:rsidP="00EC32E3">
      <w:pPr>
        <w:numPr>
          <w:ilvl w:val="0"/>
          <w:numId w:val="19"/>
        </w:numPr>
        <w:ind w:left="1068" w:hanging="360"/>
        <w:rPr>
          <w:rFonts w:eastAsia="Arial" w:cs="Arial"/>
        </w:rPr>
      </w:pPr>
      <w:r>
        <w:rPr>
          <w:rFonts w:eastAsia="Arial" w:cs="Arial"/>
        </w:rPr>
        <w:t>High scores</w:t>
      </w:r>
    </w:p>
    <w:p w14:paraId="03F0BB0C" w14:textId="77777777" w:rsidR="00EC32E3" w:rsidRDefault="00EC32E3" w:rsidP="00EC32E3">
      <w:pPr>
        <w:ind w:left="708"/>
        <w:rPr>
          <w:rFonts w:eastAsia="Arial" w:cs="Arial"/>
        </w:rPr>
      </w:pPr>
    </w:p>
    <w:p w14:paraId="45445D9A" w14:textId="77777777" w:rsidR="00EC32E3" w:rsidRPr="00780886" w:rsidRDefault="00EC32E3" w:rsidP="00EC32E3">
      <w:pPr>
        <w:ind w:left="708"/>
        <w:rPr>
          <w:rFonts w:eastAsia="Arial" w:cs="Arial"/>
        </w:rPr>
      </w:pPr>
      <w:r>
        <w:rPr>
          <w:rFonts w:eastAsia="Arial" w:cs="Arial"/>
        </w:rPr>
        <w:t>Les voici :</w:t>
      </w:r>
    </w:p>
    <w:p w14:paraId="6AC7B728" w14:textId="77777777" w:rsidR="00EC32E3" w:rsidRDefault="00EC32E3" w:rsidP="00EC32E3">
      <w:pPr>
        <w:tabs>
          <w:tab w:val="left" w:pos="360"/>
        </w:tabs>
        <w:rPr>
          <w:rFonts w:eastAsia="Arial" w:cs="Arial"/>
        </w:rPr>
      </w:pPr>
    </w:p>
    <w:p w14:paraId="0ACA6E0C" w14:textId="77777777" w:rsidR="00EC32E3" w:rsidRDefault="00EC32E3" w:rsidP="00EC32E3">
      <w:pPr>
        <w:keepNext/>
        <w:tabs>
          <w:tab w:val="left" w:pos="360"/>
        </w:tabs>
        <w:ind w:left="720"/>
      </w:pPr>
      <w:r>
        <w:object w:dxaOrig="8697" w:dyaOrig="4896" w14:anchorId="4E7D0CF7">
          <v:rect id="rectole0000000003" o:spid="_x0000_i1028" style="width:435.15pt;height:244.8pt" o:ole="" o:preferrelative="t" stroked="f">
            <v:imagedata r:id="rId19" o:title=""/>
          </v:rect>
          <o:OLEObject Type="Embed" ProgID="StaticMetafile" ShapeID="rectole0000000003" DrawAspect="Content" ObjectID="_1791984013" r:id="rId20"/>
        </w:object>
      </w:r>
    </w:p>
    <w:p w14:paraId="12EC8739" w14:textId="77777777" w:rsidR="00EC32E3" w:rsidRDefault="00EC32E3" w:rsidP="00EC32E3">
      <w:pPr>
        <w:pStyle w:val="Lgende"/>
        <w:jc w:val="center"/>
      </w:pPr>
      <w:r>
        <w:t xml:space="preserve">Maquette </w:t>
      </w:r>
      <w:fldSimple w:instr=" SEQ Maquette \* ARABIC ">
        <w:r>
          <w:rPr>
            <w:noProof/>
          </w:rPr>
          <w:t>1</w:t>
        </w:r>
      </w:fldSimple>
      <w:r>
        <w:t xml:space="preserve">: </w:t>
      </w:r>
      <w:r w:rsidRPr="007C3AAB">
        <w:t>Menu affiché lorsque le jeu se lance</w:t>
      </w:r>
    </w:p>
    <w:p w14:paraId="170C466A" w14:textId="77777777" w:rsidR="00EC32E3" w:rsidRDefault="00EC32E3" w:rsidP="00EC32E3">
      <w:pPr>
        <w:keepNext/>
        <w:tabs>
          <w:tab w:val="left" w:pos="360"/>
        </w:tabs>
        <w:ind w:left="720"/>
      </w:pPr>
      <w:r>
        <w:object w:dxaOrig="8697" w:dyaOrig="4896" w14:anchorId="2E6742C9">
          <v:rect id="rectole0000000004" o:spid="_x0000_i1029" style="width:435.15pt;height:244.8pt" o:ole="" o:preferrelative="t" stroked="f">
            <v:imagedata r:id="rId21" o:title=""/>
          </v:rect>
          <o:OLEObject Type="Embed" ProgID="StaticMetafile" ShapeID="rectole0000000004" DrawAspect="Content" ObjectID="_1791984014" r:id="rId22"/>
        </w:object>
      </w:r>
    </w:p>
    <w:p w14:paraId="4CF60688" w14:textId="77777777" w:rsidR="00EC32E3" w:rsidRDefault="00EC32E3" w:rsidP="00EC32E3">
      <w:pPr>
        <w:pStyle w:val="Lgende"/>
        <w:jc w:val="center"/>
      </w:pPr>
      <w:r>
        <w:t xml:space="preserve">Maquette </w:t>
      </w:r>
      <w:fldSimple w:instr=" SEQ Maquette \* ARABIC ">
        <w:r>
          <w:rPr>
            <w:noProof/>
          </w:rPr>
          <w:t>2</w:t>
        </w:r>
      </w:fldSimple>
      <w:r>
        <w:t>: Affiche durant une partie</w:t>
      </w:r>
    </w:p>
    <w:p w14:paraId="156567D3" w14:textId="77777777" w:rsidR="00EC32E3" w:rsidRDefault="00EC32E3" w:rsidP="00EC32E3">
      <w:pPr>
        <w:tabs>
          <w:tab w:val="left" w:pos="360"/>
        </w:tabs>
        <w:ind w:left="720"/>
        <w:rPr>
          <w:rFonts w:eastAsia="Arial" w:cs="Arial"/>
        </w:rPr>
      </w:pPr>
    </w:p>
    <w:p w14:paraId="6E4CCA03" w14:textId="77777777" w:rsidR="00EC32E3" w:rsidRDefault="00EC32E3" w:rsidP="00EC32E3">
      <w:pPr>
        <w:keepNext/>
        <w:tabs>
          <w:tab w:val="left" w:pos="360"/>
        </w:tabs>
        <w:ind w:left="720"/>
      </w:pPr>
      <w:r>
        <w:object w:dxaOrig="8697" w:dyaOrig="4896" w14:anchorId="4A79F7CE">
          <v:rect id="rectole0000000005" o:spid="_x0000_i1030" style="width:435.15pt;height:244.8pt" o:ole="" o:preferrelative="t" stroked="f">
            <v:imagedata r:id="rId23" o:title=""/>
          </v:rect>
          <o:OLEObject Type="Embed" ProgID="StaticMetafile" ShapeID="rectole0000000005" DrawAspect="Content" ObjectID="_1791984015" r:id="rId24"/>
        </w:object>
      </w:r>
    </w:p>
    <w:p w14:paraId="12EED66B" w14:textId="77777777" w:rsidR="00EC32E3" w:rsidRDefault="00EC32E3" w:rsidP="00EC32E3">
      <w:pPr>
        <w:pStyle w:val="Lgende"/>
        <w:jc w:val="center"/>
        <w:rPr>
          <w:rFonts w:ascii="Arial" w:eastAsia="Arial" w:hAnsi="Arial" w:cs="Arial"/>
          <w:sz w:val="24"/>
        </w:rPr>
      </w:pPr>
      <w:r>
        <w:t xml:space="preserve">Maquette </w:t>
      </w:r>
      <w:fldSimple w:instr=" SEQ Maquette \* ARABIC ">
        <w:r>
          <w:rPr>
            <w:noProof/>
          </w:rPr>
          <w:t>3</w:t>
        </w:r>
      </w:fldSimple>
      <w:r>
        <w:t>: Affichage de l'éditeur de niveau</w:t>
      </w:r>
    </w:p>
    <w:p w14:paraId="6FA48E20" w14:textId="77777777" w:rsidR="00EC32E3" w:rsidRDefault="00EC32E3" w:rsidP="00EC32E3">
      <w:pPr>
        <w:keepNext/>
        <w:tabs>
          <w:tab w:val="left" w:pos="360"/>
        </w:tabs>
        <w:ind w:left="720"/>
      </w:pPr>
      <w:r>
        <w:rPr>
          <w:noProof/>
        </w:rPr>
        <w:lastRenderedPageBreak/>
        <w:drawing>
          <wp:inline distT="0" distB="0" distL="0" distR="0" wp14:anchorId="7B14F408" wp14:editId="280A32DC">
            <wp:extent cx="5753735" cy="32346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735" cy="3234690"/>
                    </a:xfrm>
                    <a:prstGeom prst="rect">
                      <a:avLst/>
                    </a:prstGeom>
                    <a:noFill/>
                    <a:ln>
                      <a:noFill/>
                    </a:ln>
                  </pic:spPr>
                </pic:pic>
              </a:graphicData>
            </a:graphic>
          </wp:inline>
        </w:drawing>
      </w:r>
    </w:p>
    <w:p w14:paraId="16ED57DD" w14:textId="77777777" w:rsidR="00EC32E3" w:rsidRDefault="00EC32E3" w:rsidP="00EC32E3">
      <w:pPr>
        <w:pStyle w:val="Lgende"/>
        <w:jc w:val="center"/>
        <w:rPr>
          <w:rFonts w:ascii="Arial" w:eastAsia="Arial" w:hAnsi="Arial" w:cs="Arial"/>
          <w:sz w:val="24"/>
        </w:rPr>
      </w:pPr>
      <w:r>
        <w:t xml:space="preserve">Maquette </w:t>
      </w:r>
      <w:fldSimple w:instr=" SEQ Maquette \* ARABIC ">
        <w:r>
          <w:rPr>
            <w:noProof/>
          </w:rPr>
          <w:t>4</w:t>
        </w:r>
      </w:fldSimple>
      <w:r>
        <w:t>: Scène lorsque le joueur est mort</w:t>
      </w:r>
    </w:p>
    <w:p w14:paraId="2A50850A" w14:textId="77777777" w:rsidR="00EC32E3" w:rsidRDefault="00EC32E3" w:rsidP="00EC32E3">
      <w:pPr>
        <w:tabs>
          <w:tab w:val="left" w:pos="360"/>
        </w:tabs>
        <w:rPr>
          <w:rFonts w:eastAsia="Arial" w:cs="Arial"/>
          <w:i/>
          <w:color w:val="FF0000"/>
        </w:rPr>
      </w:pPr>
    </w:p>
    <w:p w14:paraId="6E0C9C9C" w14:textId="77777777" w:rsidR="00EC32E3" w:rsidRDefault="00EC32E3" w:rsidP="00EC32E3">
      <w:pPr>
        <w:pStyle w:val="Titre3"/>
        <w:rPr>
          <w:rFonts w:eastAsia="Arial"/>
        </w:rPr>
      </w:pPr>
      <w:bookmarkStart w:id="40" w:name="_Toc181370716"/>
      <w:r>
        <w:rPr>
          <w:rFonts w:eastAsia="Arial"/>
        </w:rPr>
        <w:t>Définition de l’High fidelity</w:t>
      </w:r>
      <w:bookmarkEnd w:id="40"/>
    </w:p>
    <w:p w14:paraId="74E0ED8D" w14:textId="77777777" w:rsidR="00EC32E3" w:rsidRDefault="00EC32E3" w:rsidP="00EC32E3">
      <w:pPr>
        <w:ind w:left="708"/>
        <w:rPr>
          <w:rFonts w:eastAsia="Arial" w:cs="Arial"/>
        </w:rPr>
      </w:pPr>
      <w:r>
        <w:rPr>
          <w:rFonts w:eastAsia="Arial" w:cs="Arial"/>
        </w:rPr>
        <w:t xml:space="preserve">Une maquette hautefidélité est une maquette avancée du Wireframe, il comporte des couleurs, des polices et ressemble au rendu final de l’interface. Cependant l’interface n’est pas cliquable et/ou utilisable. Cependant, pour cette interface, il nous était demandé uniquement l’interface de l’éditeur de niveau. </w:t>
      </w:r>
    </w:p>
    <w:p w14:paraId="7406352D" w14:textId="77777777" w:rsidR="00EC32E3" w:rsidRDefault="00EC32E3" w:rsidP="00EC32E3">
      <w:pPr>
        <w:ind w:left="708"/>
        <w:rPr>
          <w:rFonts w:eastAsia="Arial" w:cs="Arial"/>
        </w:rPr>
      </w:pPr>
      <w:r>
        <w:rPr>
          <w:rFonts w:eastAsia="Arial" w:cs="Arial"/>
        </w:rPr>
        <w:t>Pour le choix de la map, l’utilisateur peut dérouler un drop down qui affiche une liste de map prédéfinies. L’utilisateur peut en choisir une, la map actuelle est écrite sur le drop down, et un aperçu est affiché juste en dessous.</w:t>
      </w:r>
    </w:p>
    <w:p w14:paraId="2D330266" w14:textId="77777777" w:rsidR="00EC32E3" w:rsidRDefault="00EC32E3" w:rsidP="00EC32E3">
      <w:pPr>
        <w:ind w:left="708"/>
        <w:rPr>
          <w:rFonts w:eastAsia="Arial" w:cs="Arial"/>
          <w:i/>
          <w:color w:val="FF0000"/>
        </w:rPr>
      </w:pPr>
      <w:r>
        <w:rPr>
          <w:noProof/>
        </w:rPr>
        <w:drawing>
          <wp:inline distT="0" distB="0" distL="0" distR="0" wp14:anchorId="332C55DE" wp14:editId="21287481">
            <wp:extent cx="5753100" cy="3238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8EFD10F" w14:textId="77777777" w:rsidR="00EC32E3" w:rsidRDefault="00EC32E3" w:rsidP="00EC32E3">
      <w:pPr>
        <w:ind w:left="708"/>
        <w:rPr>
          <w:rFonts w:eastAsia="Arial" w:cs="Arial"/>
          <w:i/>
          <w:color w:val="FF0000"/>
        </w:rPr>
      </w:pPr>
    </w:p>
    <w:p w14:paraId="4333E34C" w14:textId="77777777" w:rsidR="00EC32E3" w:rsidRDefault="00EC32E3" w:rsidP="00EC32E3">
      <w:pPr>
        <w:pStyle w:val="Titre2"/>
        <w:rPr>
          <w:rFonts w:eastAsia="Arial"/>
        </w:rPr>
      </w:pPr>
      <w:bookmarkStart w:id="41" w:name="_Toc181370717"/>
      <w:r>
        <w:rPr>
          <w:rFonts w:eastAsia="Arial"/>
        </w:rPr>
        <w:t>Choix effectués</w:t>
      </w:r>
      <w:bookmarkEnd w:id="41"/>
    </w:p>
    <w:p w14:paraId="38A3B2F3" w14:textId="52945FB5" w:rsidR="00EC32E3" w:rsidRDefault="00EC32E3" w:rsidP="00EC32E3">
      <w:pPr>
        <w:ind w:left="708"/>
        <w:rPr>
          <w:rFonts w:eastAsia="Arial" w:cs="Arial"/>
        </w:rPr>
      </w:pPr>
      <w:r>
        <w:rPr>
          <w:rFonts w:eastAsia="Arial" w:cs="Arial"/>
        </w:rPr>
        <w:t xml:space="preserve">Pour ces différentes maquettes, j'ai donc décidé de partir sur un design sobre, simple et efficace. </w:t>
      </w:r>
      <w:r w:rsidRPr="00E8534A">
        <w:rPr>
          <w:rFonts w:eastAsia="Arial" w:cs="Arial"/>
        </w:rPr>
        <w:t>Tout</w:t>
      </w:r>
      <w:r>
        <w:rPr>
          <w:rFonts w:eastAsia="Arial" w:cs="Arial"/>
        </w:rPr>
        <w:t xml:space="preserve"> en rendant l'interface lisible et compréhensible pour tout type de personne en mélangeant correctement les couleurs préalablement choisies sur la palette. J’ai également gardé la police d’écriture de base car elle est très facilement lisible.</w:t>
      </w:r>
      <w:r w:rsidR="00CB1A66">
        <w:rPr>
          <w:rFonts w:eastAsia="Arial" w:cs="Arial"/>
        </w:rPr>
        <w:t xml:space="preserve"> La palette à été choisie afin de respecter le thème militaire du jeu.</w:t>
      </w:r>
    </w:p>
    <w:p w14:paraId="522D8C42" w14:textId="77777777" w:rsidR="00EC32E3" w:rsidRPr="00EC32E3" w:rsidRDefault="00EC32E3" w:rsidP="00EC32E3"/>
    <w:p w14:paraId="570F901C" w14:textId="77777777" w:rsidR="00AA0785" w:rsidRPr="00EC32E3" w:rsidRDefault="00AA0785" w:rsidP="00684B3D">
      <w:pPr>
        <w:pStyle w:val="Titre1"/>
        <w:tabs>
          <w:tab w:val="num" w:pos="360"/>
        </w:tabs>
      </w:pPr>
      <w:bookmarkStart w:id="42" w:name="_Toc71703259"/>
      <w:bookmarkStart w:id="43" w:name="_Toc181370718"/>
      <w:r w:rsidRPr="00EC32E3">
        <w:t>R</w:t>
      </w:r>
      <w:bookmarkEnd w:id="42"/>
      <w:r w:rsidR="00684B3D" w:rsidRPr="00EC32E3">
        <w:t>éalisation</w:t>
      </w:r>
      <w:bookmarkEnd w:id="43"/>
    </w:p>
    <w:p w14:paraId="0B186D53" w14:textId="77777777" w:rsidR="003A0F9C" w:rsidRPr="00033D4B" w:rsidRDefault="003A0F9C" w:rsidP="003A0F9C">
      <w:pPr>
        <w:pStyle w:val="Titre2"/>
        <w:rPr>
          <w:i w:val="0"/>
          <w:iCs/>
        </w:rPr>
      </w:pPr>
      <w:bookmarkStart w:id="44" w:name="_Toc181370719"/>
      <w:bookmarkStart w:id="45" w:name="_Toc25553317"/>
      <w:bookmarkStart w:id="46" w:name="_Toc71691022"/>
      <w:r w:rsidRPr="00033D4B">
        <w:rPr>
          <w:i w:val="0"/>
          <w:iCs/>
        </w:rPr>
        <w:t>Points de design spécifiques</w:t>
      </w:r>
      <w:bookmarkEnd w:id="44"/>
    </w:p>
    <w:p w14:paraId="5C56BA49" w14:textId="77777777" w:rsidR="00EC32E3" w:rsidRDefault="00EC32E3" w:rsidP="00EC32E3">
      <w:pPr>
        <w:pStyle w:val="Titre3"/>
        <w:rPr>
          <w:rFonts w:eastAsia="Arial"/>
        </w:rPr>
      </w:pPr>
      <w:bookmarkStart w:id="47" w:name="_Toc181370720"/>
      <w:r>
        <w:rPr>
          <w:rFonts w:eastAsia="Arial"/>
        </w:rPr>
        <w:t>Placement de protections spécifique.</w:t>
      </w:r>
      <w:bookmarkEnd w:id="47"/>
    </w:p>
    <w:p w14:paraId="063565A7" w14:textId="77777777" w:rsidR="00EC32E3" w:rsidRDefault="00EC32E3" w:rsidP="00EC32E3">
      <w:pPr>
        <w:pStyle w:val="Paragraphedeliste"/>
        <w:keepNext/>
        <w:tabs>
          <w:tab w:val="left" w:pos="576"/>
        </w:tabs>
        <w:spacing w:before="240" w:after="60"/>
        <w:ind w:left="936"/>
        <w:rPr>
          <w:rFonts w:eastAsia="Arial" w:cs="Arial"/>
          <w:bCs/>
          <w:iCs/>
          <w:color w:val="000000" w:themeColor="text1"/>
        </w:rPr>
      </w:pPr>
      <w:r>
        <w:rPr>
          <w:rFonts w:eastAsia="Arial" w:cs="Arial"/>
          <w:bCs/>
          <w:iCs/>
          <w:color w:val="000000" w:themeColor="text1"/>
        </w:rPr>
        <w:t xml:space="preserve">Lorsque le joueur essaye de placer une protection, il y a une multitude de conditions qui sont vérifiées : </w:t>
      </w:r>
    </w:p>
    <w:p w14:paraId="4989770F" w14:textId="77777777" w:rsidR="00EC32E3" w:rsidRDefault="00EC32E3" w:rsidP="00EC32E3">
      <w:pPr>
        <w:pStyle w:val="Paragraphedeliste"/>
        <w:keepNext/>
        <w:numPr>
          <w:ilvl w:val="1"/>
          <w:numId w:val="21"/>
        </w:numPr>
        <w:tabs>
          <w:tab w:val="left" w:pos="576"/>
        </w:tabs>
        <w:spacing w:before="240" w:after="60"/>
        <w:rPr>
          <w:rFonts w:eastAsia="Arial" w:cs="Arial"/>
          <w:bCs/>
          <w:iCs/>
          <w:color w:val="000000" w:themeColor="text1"/>
        </w:rPr>
      </w:pPr>
      <w:r>
        <w:rPr>
          <w:rFonts w:eastAsia="Arial" w:cs="Arial"/>
          <w:bCs/>
          <w:iCs/>
          <w:color w:val="000000" w:themeColor="text1"/>
        </w:rPr>
        <w:t>La protection se trouve dans la zone de placement ?</w:t>
      </w:r>
    </w:p>
    <w:p w14:paraId="39A9478D" w14:textId="77777777" w:rsidR="00EC32E3" w:rsidRDefault="00EC32E3" w:rsidP="00EC32E3">
      <w:pPr>
        <w:pStyle w:val="Paragraphedeliste"/>
        <w:keepNext/>
        <w:numPr>
          <w:ilvl w:val="1"/>
          <w:numId w:val="21"/>
        </w:numPr>
        <w:tabs>
          <w:tab w:val="left" w:pos="576"/>
        </w:tabs>
        <w:spacing w:before="240" w:after="60"/>
        <w:rPr>
          <w:rFonts w:eastAsia="Arial" w:cs="Arial"/>
          <w:bCs/>
          <w:iCs/>
          <w:color w:val="000000" w:themeColor="text1"/>
        </w:rPr>
      </w:pPr>
      <w:r>
        <w:rPr>
          <w:rFonts w:eastAsia="Arial" w:cs="Arial"/>
          <w:bCs/>
          <w:iCs/>
          <w:color w:val="000000" w:themeColor="text1"/>
        </w:rPr>
        <w:t xml:space="preserve">Le joueur dispose de protections ? </w:t>
      </w:r>
    </w:p>
    <w:p w14:paraId="2E2AC28B" w14:textId="77777777" w:rsidR="00EC32E3" w:rsidRDefault="00EC32E3" w:rsidP="00EC32E3">
      <w:pPr>
        <w:pStyle w:val="Paragraphedeliste"/>
        <w:keepNext/>
        <w:numPr>
          <w:ilvl w:val="1"/>
          <w:numId w:val="21"/>
        </w:numPr>
        <w:tabs>
          <w:tab w:val="left" w:pos="576"/>
        </w:tabs>
        <w:spacing w:before="240" w:after="60"/>
        <w:rPr>
          <w:rFonts w:eastAsia="Arial" w:cs="Arial"/>
          <w:bCs/>
          <w:iCs/>
          <w:color w:val="000000" w:themeColor="text1"/>
        </w:rPr>
      </w:pPr>
      <w:r>
        <w:rPr>
          <w:rFonts w:eastAsia="Arial" w:cs="Arial"/>
          <w:bCs/>
          <w:iCs/>
          <w:color w:val="000000" w:themeColor="text1"/>
        </w:rPr>
        <w:t>La protection ne superpose pas une autre déjà existante ?</w:t>
      </w:r>
    </w:p>
    <w:p w14:paraId="39760B90" w14:textId="77777777" w:rsidR="00EC32E3" w:rsidRDefault="00EC32E3" w:rsidP="00EC32E3">
      <w:pPr>
        <w:keepNext/>
        <w:tabs>
          <w:tab w:val="left" w:pos="576"/>
        </w:tabs>
        <w:spacing w:before="240" w:after="60"/>
        <w:ind w:left="1080"/>
        <w:rPr>
          <w:rFonts w:eastAsia="Arial" w:cs="Arial"/>
          <w:bCs/>
          <w:iCs/>
          <w:color w:val="000000" w:themeColor="text1"/>
        </w:rPr>
      </w:pPr>
      <w:r>
        <w:rPr>
          <w:rFonts w:eastAsia="Arial" w:cs="Arial"/>
          <w:bCs/>
          <w:iCs/>
          <w:color w:val="000000" w:themeColor="text1"/>
        </w:rPr>
        <w:t>Pour ce faire voici l’ordre de l’exécution du code.</w:t>
      </w:r>
    </w:p>
    <w:p w14:paraId="00A66E94" w14:textId="77777777" w:rsidR="00EC32E3" w:rsidRDefault="00EC32E3" w:rsidP="00EC32E3">
      <w:pPr>
        <w:pStyle w:val="Paragraphedeliste"/>
        <w:keepNext/>
        <w:numPr>
          <w:ilvl w:val="0"/>
          <w:numId w:val="23"/>
        </w:numPr>
        <w:tabs>
          <w:tab w:val="left" w:pos="576"/>
        </w:tabs>
        <w:spacing w:before="240" w:after="60"/>
        <w:rPr>
          <w:rFonts w:eastAsia="Arial" w:cs="Arial"/>
          <w:bCs/>
          <w:iCs/>
          <w:color w:val="000000" w:themeColor="text1"/>
        </w:rPr>
      </w:pPr>
      <w:r w:rsidRPr="00823165">
        <w:rPr>
          <w:rFonts w:eastAsia="Arial" w:cs="Arial"/>
          <w:bCs/>
          <w:iCs/>
          <w:color w:val="000000" w:themeColor="text1"/>
        </w:rPr>
        <w:t xml:space="preserve">Créer une hitbox pour le rectangle dont la position est centrée sur le curseur de la souris, avec une hauteur </w:t>
      </w:r>
      <w:r>
        <w:rPr>
          <w:rFonts w:eastAsia="Arial" w:cs="Arial"/>
          <w:bCs/>
          <w:iCs/>
          <w:color w:val="000000" w:themeColor="text1"/>
        </w:rPr>
        <w:t xml:space="preserve">et largeur </w:t>
      </w:r>
      <w:r w:rsidRPr="00823165">
        <w:rPr>
          <w:rFonts w:eastAsia="Arial" w:cs="Arial"/>
          <w:bCs/>
          <w:iCs/>
          <w:color w:val="000000" w:themeColor="text1"/>
        </w:rPr>
        <w:t>définie par la texture. Pour calculer la position, il faut utiliser : Position X du curseur - (Largeur de la protection / 2 * échelle de la texture), et faire de même pour Y.</w:t>
      </w:r>
    </w:p>
    <w:p w14:paraId="0BECE063" w14:textId="77777777" w:rsidR="00EC32E3" w:rsidRDefault="00EC32E3" w:rsidP="00EC32E3">
      <w:pPr>
        <w:pStyle w:val="Paragraphedeliste"/>
        <w:keepNext/>
        <w:numPr>
          <w:ilvl w:val="0"/>
          <w:numId w:val="23"/>
        </w:numPr>
        <w:tabs>
          <w:tab w:val="left" w:pos="576"/>
        </w:tabs>
        <w:spacing w:before="240" w:after="60"/>
        <w:rPr>
          <w:rFonts w:eastAsia="Arial" w:cs="Arial"/>
          <w:bCs/>
          <w:iCs/>
          <w:color w:val="000000" w:themeColor="text1"/>
        </w:rPr>
      </w:pPr>
      <w:r>
        <w:rPr>
          <w:rFonts w:eastAsia="Arial" w:cs="Arial"/>
          <w:bCs/>
          <w:iCs/>
          <w:color w:val="000000" w:themeColor="text1"/>
        </w:rPr>
        <w:t xml:space="preserve">Vérifier que le joueur appuie sur le clic droit tout en vérifiant qu’il ait relâché le clic précèdent. Cela permet d’éviter qu’en un clic, il pose plusieurs protections. Et il faut également vérifier que la protection se trouve dans les limites (entre les tanks et le joueur). Pour calculer cette zone, voici le calcul : </w:t>
      </w:r>
    </w:p>
    <w:p w14:paraId="1968E76C" w14:textId="77777777" w:rsidR="00EC32E3" w:rsidRDefault="00EC32E3" w:rsidP="00EC32E3">
      <w:pPr>
        <w:pStyle w:val="Paragraphedeliste"/>
        <w:keepNext/>
        <w:tabs>
          <w:tab w:val="left" w:pos="576"/>
        </w:tabs>
        <w:spacing w:before="240" w:after="60"/>
        <w:ind w:left="1440"/>
        <w:rPr>
          <w:rFonts w:eastAsia="Arial" w:cs="Arial"/>
          <w:bCs/>
          <w:iCs/>
          <w:color w:val="000000" w:themeColor="text1"/>
        </w:rPr>
      </w:pPr>
      <w:r>
        <w:rPr>
          <w:rFonts w:eastAsia="Arial" w:cs="Arial"/>
          <w:bCs/>
          <w:iCs/>
          <w:color w:val="000000" w:themeColor="text1"/>
        </w:rPr>
        <w:t>Créer un rectangle, sa cordonnée X est 0 car il peut poser de gauche à droite. Puis calculer sa position Y de départ. Nous savons que la limite doit se situer plus loin que le tank. Donc, on prend la position (sa position se trouve au centre de la texture) limite du tank, et on y ajoute la moitié de la hauteur de la texture du tank. Grâce à cela, la limite commencera au bout du canon du tank ! Ensuite, la largeur est tout l’écran (donc 1920). Et finalement la hauteur est un calcul complexe. Nous savons que l</w:t>
      </w:r>
      <w:r w:rsidRPr="00FF4733">
        <w:rPr>
          <w:rFonts w:eastAsia="Arial" w:cs="Arial"/>
          <w:bCs/>
          <w:iCs/>
          <w:color w:val="000000" w:themeColor="text1"/>
        </w:rPr>
        <w:t>e rectangle</w:t>
      </w:r>
      <w:r>
        <w:rPr>
          <w:rFonts w:eastAsia="Arial" w:cs="Arial"/>
          <w:bCs/>
          <w:iCs/>
          <w:color w:val="000000" w:themeColor="text1"/>
        </w:rPr>
        <w:t xml:space="preserve"> de la limite acceptée</w:t>
      </w:r>
      <w:r w:rsidRPr="00FF4733">
        <w:rPr>
          <w:rFonts w:eastAsia="Arial" w:cs="Arial"/>
          <w:bCs/>
          <w:iCs/>
          <w:color w:val="000000" w:themeColor="text1"/>
        </w:rPr>
        <w:t xml:space="preserve"> se finit devant le bout du fusil du joueur, donc la hauteur de l'écran (</w:t>
      </w:r>
      <w:r>
        <w:rPr>
          <w:rFonts w:eastAsia="Arial" w:cs="Arial"/>
          <w:bCs/>
          <w:iCs/>
          <w:color w:val="000000" w:themeColor="text1"/>
        </w:rPr>
        <w:t>1080</w:t>
      </w:r>
      <w:r w:rsidRPr="00FF4733">
        <w:rPr>
          <w:rFonts w:eastAsia="Arial" w:cs="Arial"/>
          <w:bCs/>
          <w:iCs/>
          <w:color w:val="000000" w:themeColor="text1"/>
        </w:rPr>
        <w:t>) - la zone supprimée en haut (car sinon le rectangle est décalé étant donné qu'on l'a abaissé.) - la hauteur du joueur</w:t>
      </w:r>
      <w:r>
        <w:rPr>
          <w:rFonts w:eastAsia="Arial" w:cs="Arial"/>
          <w:bCs/>
          <w:iCs/>
          <w:color w:val="000000" w:themeColor="text1"/>
        </w:rPr>
        <w:t xml:space="preserve">. Tout cela nous donne une zone </w:t>
      </w:r>
      <w:r>
        <w:rPr>
          <w:rFonts w:eastAsia="Arial" w:cs="Arial"/>
          <w:bCs/>
          <w:iCs/>
          <w:color w:val="000000" w:themeColor="text1"/>
        </w:rPr>
        <w:lastRenderedPageBreak/>
        <w:t>délimitant au pixel près la limite où les protections peuvent être placées.</w:t>
      </w:r>
    </w:p>
    <w:p w14:paraId="6882D4B7" w14:textId="77777777" w:rsidR="00EC32E3" w:rsidRDefault="00EC32E3" w:rsidP="00EC32E3">
      <w:pPr>
        <w:pStyle w:val="Paragraphedeliste"/>
        <w:keepNext/>
        <w:tabs>
          <w:tab w:val="left" w:pos="576"/>
        </w:tabs>
        <w:spacing w:before="240" w:after="60"/>
        <w:ind w:left="1440"/>
        <w:rPr>
          <w:rFonts w:eastAsia="Arial" w:cs="Arial"/>
          <w:bCs/>
          <w:iCs/>
          <w:color w:val="000000" w:themeColor="text1"/>
        </w:rPr>
      </w:pPr>
    </w:p>
    <w:p w14:paraId="7E2754B2" w14:textId="77777777" w:rsidR="00EC32E3" w:rsidRDefault="00EC32E3" w:rsidP="00EC32E3">
      <w:pPr>
        <w:pStyle w:val="Paragraphedeliste"/>
        <w:keepNext/>
        <w:numPr>
          <w:ilvl w:val="0"/>
          <w:numId w:val="23"/>
        </w:numPr>
        <w:tabs>
          <w:tab w:val="left" w:pos="576"/>
        </w:tabs>
        <w:spacing w:before="240" w:after="60"/>
        <w:rPr>
          <w:rFonts w:eastAsia="Arial" w:cs="Arial"/>
          <w:bCs/>
          <w:iCs/>
          <w:color w:val="000000" w:themeColor="text1"/>
        </w:rPr>
      </w:pPr>
      <w:r>
        <w:rPr>
          <w:rFonts w:eastAsia="Arial" w:cs="Arial"/>
          <w:bCs/>
          <w:iCs/>
          <w:color w:val="000000" w:themeColor="text1"/>
        </w:rPr>
        <w:t xml:space="preserve">Après cela, il faut vérifier le mode de constructions. Au lancement le joueur peut poser 2 protections sans devoir attendre, puis après cela, une toutes les 20 secondes. Donc le programme vérifie s’il a déjà posé 2 constructions (la limite), si non, le programme place une protection (la logique de placement est expliquée plus loin). Puis incrémente d’un le nombre de protections posées. S’il à poser 2 protections, on passe le mode construction toutes les 20 secondes. </w:t>
      </w:r>
    </w:p>
    <w:p w14:paraId="45E91B83" w14:textId="77777777" w:rsidR="00EC32E3" w:rsidRDefault="00EC32E3" w:rsidP="00EC32E3">
      <w:pPr>
        <w:pStyle w:val="Paragraphedeliste"/>
        <w:keepNext/>
        <w:tabs>
          <w:tab w:val="left" w:pos="576"/>
        </w:tabs>
        <w:spacing w:before="240" w:after="60"/>
        <w:ind w:left="1440"/>
        <w:rPr>
          <w:rFonts w:eastAsia="Arial" w:cs="Arial"/>
          <w:bCs/>
          <w:iCs/>
          <w:color w:val="000000" w:themeColor="text1"/>
        </w:rPr>
      </w:pPr>
    </w:p>
    <w:p w14:paraId="1AD14B55" w14:textId="77777777" w:rsidR="00EC32E3" w:rsidRDefault="00EC32E3" w:rsidP="00EC32E3">
      <w:pPr>
        <w:pStyle w:val="Paragraphedeliste"/>
        <w:keepNext/>
        <w:numPr>
          <w:ilvl w:val="0"/>
          <w:numId w:val="23"/>
        </w:numPr>
        <w:tabs>
          <w:tab w:val="left" w:pos="576"/>
        </w:tabs>
        <w:spacing w:before="240" w:after="60"/>
        <w:rPr>
          <w:rFonts w:eastAsia="Arial" w:cs="Arial"/>
          <w:bCs/>
          <w:iCs/>
          <w:color w:val="000000" w:themeColor="text1"/>
        </w:rPr>
      </w:pPr>
      <w:r>
        <w:rPr>
          <w:rFonts w:eastAsia="Arial" w:cs="Arial"/>
          <w:bCs/>
          <w:iCs/>
          <w:color w:val="000000" w:themeColor="text1"/>
        </w:rPr>
        <w:t>La partie précédente concernait donc le mode placement de deux protections. Mais dans le cas inverse, si le joueur a déjà posé ces deux protections, on vérifie si le joueur a attendu assez de temps pour en placer une nouvelle (20 secondes). Si oui, alors on place une construction. A noter que dans la méthode update, on vérifie si le mode est en mode placement unique, et si oui, on augmente le timer.</w:t>
      </w:r>
    </w:p>
    <w:p w14:paraId="6A43AE14" w14:textId="77777777" w:rsidR="00EC32E3" w:rsidRPr="00D969E2" w:rsidRDefault="00EC32E3" w:rsidP="00EC32E3">
      <w:pPr>
        <w:pStyle w:val="Paragraphedeliste"/>
        <w:rPr>
          <w:rFonts w:eastAsia="Arial" w:cs="Arial"/>
          <w:bCs/>
          <w:iCs/>
          <w:color w:val="000000" w:themeColor="text1"/>
        </w:rPr>
      </w:pPr>
    </w:p>
    <w:p w14:paraId="417A29EE" w14:textId="77777777" w:rsidR="00EC32E3" w:rsidRDefault="00EC32E3" w:rsidP="00EC32E3">
      <w:pPr>
        <w:pStyle w:val="Paragraphedeliste"/>
        <w:keepNext/>
        <w:numPr>
          <w:ilvl w:val="0"/>
          <w:numId w:val="23"/>
        </w:numPr>
        <w:tabs>
          <w:tab w:val="left" w:pos="576"/>
        </w:tabs>
        <w:spacing w:before="240" w:after="60"/>
        <w:rPr>
          <w:rFonts w:eastAsia="Arial" w:cs="Arial"/>
          <w:bCs/>
          <w:iCs/>
          <w:color w:val="000000" w:themeColor="text1"/>
        </w:rPr>
      </w:pPr>
      <w:r>
        <w:rPr>
          <w:rFonts w:eastAsia="Arial" w:cs="Arial"/>
          <w:bCs/>
          <w:iCs/>
          <w:color w:val="000000" w:themeColor="text1"/>
        </w:rPr>
        <w:t xml:space="preserve">Pour placer les protections, une autre logique est mise en place, il faut vérifier que la nouvelle protection ne se superpose pas avec les autres protections. Le programme détient une liste de toutes les protections actuellement en vie. En premier temps on vérifie si dans toute la liste, notre protection intersecte avec une autre protection existante. Si oui, alors on arrête le tout. Une fois que toute la liste a été vérifiée, et que celle-ci n’a pas été interrompue, alors cela signifie que la protection ne se superposera pas avec une existante. Nous plaçons donc la protection. </w:t>
      </w:r>
    </w:p>
    <w:p w14:paraId="06A76230" w14:textId="77777777" w:rsidR="00EC32E3" w:rsidRPr="00BC7D29" w:rsidRDefault="00EC32E3" w:rsidP="00EC32E3">
      <w:pPr>
        <w:pStyle w:val="Paragraphedeliste"/>
        <w:rPr>
          <w:rFonts w:eastAsia="Arial" w:cs="Arial"/>
          <w:bCs/>
          <w:iCs/>
          <w:color w:val="000000" w:themeColor="text1"/>
        </w:rPr>
      </w:pPr>
    </w:p>
    <w:p w14:paraId="5E6E6CEE" w14:textId="77777777" w:rsidR="00EC32E3" w:rsidRDefault="00EC32E3" w:rsidP="00EC32E3">
      <w:pPr>
        <w:pStyle w:val="Titre3"/>
        <w:rPr>
          <w:rFonts w:eastAsia="Arial"/>
        </w:rPr>
      </w:pPr>
      <w:bookmarkStart w:id="48" w:name="_Toc181370721"/>
      <w:r>
        <w:rPr>
          <w:rFonts w:eastAsia="Arial"/>
        </w:rPr>
        <w:t>Faire supprimer les munitions lorsqu’elles sortent de l’écran</w:t>
      </w:r>
      <w:bookmarkEnd w:id="48"/>
    </w:p>
    <w:p w14:paraId="4D55C7B8" w14:textId="77777777" w:rsidR="00EC32E3" w:rsidRDefault="00EC32E3" w:rsidP="00EC32E3">
      <w:pPr>
        <w:pStyle w:val="Paragraphedeliste"/>
        <w:keepNext/>
        <w:tabs>
          <w:tab w:val="left" w:pos="576"/>
        </w:tabs>
        <w:spacing w:before="240" w:after="60"/>
        <w:ind w:left="936"/>
        <w:rPr>
          <w:rFonts w:eastAsia="Arial" w:cs="Arial"/>
          <w:bCs/>
          <w:iCs/>
          <w:color w:val="000000" w:themeColor="text1"/>
        </w:rPr>
      </w:pPr>
      <w:r>
        <w:rPr>
          <w:rFonts w:eastAsia="Arial" w:cs="Arial"/>
          <w:bCs/>
          <w:iCs/>
          <w:color w:val="000000" w:themeColor="text1"/>
        </w:rPr>
        <w:t xml:space="preserve">Lorsque les munitions sont tirées, il se peut qu’elles sortent de l’écran. Il est primordial de les supprimer afin d’éviter que le programme les calculs sans cesses. Cela peut causer des problèmes techniques s’il y a beaucoup de munitions. </w:t>
      </w:r>
      <w:r w:rsidRPr="00BC7D29">
        <w:rPr>
          <w:rFonts w:eastAsia="Arial" w:cs="Arial"/>
          <w:bCs/>
          <w:iCs/>
          <w:color w:val="000000" w:themeColor="text1"/>
        </w:rPr>
        <w:t>Pour chaque munition, la méthode Update() s’effectue à chaque frames. Le programme vérifie donc à chaque tic s’il la balle est en dehors de l’écran.</w:t>
      </w:r>
      <w:r>
        <w:rPr>
          <w:rFonts w:eastAsia="Arial" w:cs="Arial"/>
          <w:bCs/>
          <w:iCs/>
          <w:color w:val="000000" w:themeColor="text1"/>
        </w:rPr>
        <w:t xml:space="preserve"> </w:t>
      </w:r>
    </w:p>
    <w:p w14:paraId="6EDBAED7" w14:textId="77777777" w:rsidR="00EC32E3" w:rsidRDefault="00EC32E3" w:rsidP="00EC32E3">
      <w:pPr>
        <w:pStyle w:val="Paragraphedeliste"/>
        <w:keepNext/>
        <w:numPr>
          <w:ilvl w:val="0"/>
          <w:numId w:val="24"/>
        </w:numPr>
        <w:tabs>
          <w:tab w:val="left" w:pos="576"/>
        </w:tabs>
        <w:spacing w:before="240" w:after="60"/>
        <w:rPr>
          <w:rFonts w:eastAsia="Arial" w:cs="Arial"/>
          <w:bCs/>
          <w:iCs/>
          <w:color w:val="000000" w:themeColor="text1"/>
        </w:rPr>
      </w:pPr>
      <w:r>
        <w:rPr>
          <w:rFonts w:eastAsia="Arial" w:cs="Arial"/>
          <w:bCs/>
          <w:iCs/>
          <w:color w:val="000000" w:themeColor="text1"/>
        </w:rPr>
        <w:t>La méthode CheckLimitPosition() s’effectue</w:t>
      </w:r>
    </w:p>
    <w:p w14:paraId="7CCF5581" w14:textId="77777777" w:rsidR="00EC32E3" w:rsidRDefault="00EC32E3" w:rsidP="00EC32E3">
      <w:pPr>
        <w:pStyle w:val="Paragraphedeliste"/>
        <w:keepNext/>
        <w:numPr>
          <w:ilvl w:val="0"/>
          <w:numId w:val="24"/>
        </w:numPr>
        <w:tabs>
          <w:tab w:val="left" w:pos="576"/>
        </w:tabs>
        <w:spacing w:before="240" w:after="60"/>
        <w:rPr>
          <w:rFonts w:eastAsia="Arial" w:cs="Arial"/>
          <w:bCs/>
          <w:iCs/>
          <w:color w:val="000000" w:themeColor="text1"/>
        </w:rPr>
      </w:pPr>
      <w:r>
        <w:rPr>
          <w:rFonts w:eastAsia="Arial" w:cs="Arial"/>
          <w:bCs/>
          <w:iCs/>
          <w:color w:val="000000" w:themeColor="text1"/>
        </w:rPr>
        <w:t xml:space="preserve">Cette méthode contient : </w:t>
      </w:r>
    </w:p>
    <w:p w14:paraId="3910292E" w14:textId="77777777" w:rsidR="00EC32E3" w:rsidRPr="006F4225" w:rsidRDefault="00EC32E3" w:rsidP="00EC32E3">
      <w:pPr>
        <w:pStyle w:val="Paragraphedeliste"/>
        <w:keepNext/>
        <w:pBdr>
          <w:top w:val="single" w:sz="4" w:space="1" w:color="auto"/>
          <w:left w:val="single" w:sz="4" w:space="4" w:color="auto"/>
          <w:bottom w:val="single" w:sz="4" w:space="1" w:color="auto"/>
          <w:right w:val="single" w:sz="4" w:space="4" w:color="auto"/>
        </w:pBdr>
        <w:tabs>
          <w:tab w:val="left" w:pos="576"/>
        </w:tabs>
        <w:spacing w:before="240" w:after="60"/>
        <w:ind w:left="1770"/>
        <w:rPr>
          <w:rFonts w:eastAsia="Arial" w:cs="Arial"/>
          <w:bCs/>
          <w:iCs/>
          <w:color w:val="000000" w:themeColor="text1"/>
          <w:highlight w:val="lightGray"/>
          <w:lang w:val="en-US"/>
        </w:rPr>
      </w:pPr>
      <w:r>
        <w:rPr>
          <w:rFonts w:eastAsia="Arial" w:cs="Arial"/>
          <w:bCs/>
          <w:iCs/>
          <w:color w:val="000000" w:themeColor="text1"/>
        </w:rPr>
        <w:tab/>
      </w:r>
      <w:r>
        <w:rPr>
          <w:rFonts w:eastAsia="Arial" w:cs="Arial"/>
          <w:bCs/>
          <w:iCs/>
          <w:color w:val="000000" w:themeColor="text1"/>
        </w:rPr>
        <w:tab/>
      </w:r>
      <w:r>
        <w:rPr>
          <w:rFonts w:eastAsia="Arial" w:cs="Arial"/>
          <w:bCs/>
          <w:iCs/>
          <w:color w:val="000000" w:themeColor="text1"/>
        </w:rPr>
        <w:tab/>
      </w:r>
      <w:r w:rsidRPr="006F4225">
        <w:rPr>
          <w:rFonts w:eastAsia="Arial" w:cs="Arial"/>
          <w:bCs/>
          <w:iCs/>
          <w:color w:val="000000" w:themeColor="text1"/>
          <w:highlight w:val="lightGray"/>
          <w:lang w:val="en-US"/>
        </w:rPr>
        <w:t>If(isOutOfBounds)</w:t>
      </w:r>
    </w:p>
    <w:p w14:paraId="3C08922B" w14:textId="77777777" w:rsidR="00EC32E3" w:rsidRPr="006F4225" w:rsidRDefault="00EC32E3" w:rsidP="00EC32E3">
      <w:pPr>
        <w:pStyle w:val="Paragraphedeliste"/>
        <w:keepNext/>
        <w:pBdr>
          <w:top w:val="single" w:sz="4" w:space="1" w:color="auto"/>
          <w:left w:val="single" w:sz="4" w:space="4" w:color="auto"/>
          <w:bottom w:val="single" w:sz="4" w:space="1" w:color="auto"/>
          <w:right w:val="single" w:sz="4" w:space="4" w:color="auto"/>
        </w:pBdr>
        <w:tabs>
          <w:tab w:val="left" w:pos="576"/>
        </w:tabs>
        <w:spacing w:before="240" w:after="60"/>
        <w:ind w:left="1770"/>
        <w:jc w:val="center"/>
        <w:rPr>
          <w:rFonts w:eastAsia="Arial" w:cs="Arial"/>
          <w:bCs/>
          <w:iCs/>
          <w:color w:val="000000" w:themeColor="text1"/>
          <w:lang w:val="en-US"/>
        </w:rPr>
      </w:pPr>
      <w:r w:rsidRPr="006F4225">
        <w:rPr>
          <w:rFonts w:eastAsia="Arial" w:cs="Arial"/>
          <w:bCs/>
          <w:iCs/>
          <w:color w:val="000000" w:themeColor="text1"/>
          <w:highlight w:val="lightGray"/>
          <w:lang w:val="en-US"/>
        </w:rPr>
        <w:t>EntityManager.Remove(this) ;</w:t>
      </w:r>
    </w:p>
    <w:p w14:paraId="2FDC47E6" w14:textId="77777777" w:rsidR="00EC32E3" w:rsidRDefault="00EC32E3" w:rsidP="00EC32E3">
      <w:pPr>
        <w:pStyle w:val="Paragraphedeliste"/>
        <w:numPr>
          <w:ilvl w:val="0"/>
          <w:numId w:val="24"/>
        </w:numPr>
        <w:rPr>
          <w:rFonts w:eastAsia="Arial" w:cs="Arial"/>
        </w:rPr>
      </w:pPr>
      <w:r>
        <w:rPr>
          <w:rFonts w:eastAsia="Arial" w:cs="Arial"/>
        </w:rPr>
        <w:t>isOutOfBounds est une propriété de type bool qui retourne true si Position.Y &lt; 0 || &gt; Position.Y &gt; LaHauteurDelEcran. Le ‘||’ est là car les munitions vont dans les sens (haut et bas), car il y a les munitions alliées et ennemies.</w:t>
      </w:r>
    </w:p>
    <w:p w14:paraId="30BF18F3" w14:textId="77777777" w:rsidR="00EC32E3" w:rsidRDefault="00EC32E3" w:rsidP="00EC32E3">
      <w:pPr>
        <w:pStyle w:val="Paragraphedeliste"/>
        <w:numPr>
          <w:ilvl w:val="0"/>
          <w:numId w:val="24"/>
        </w:numPr>
        <w:rPr>
          <w:rFonts w:eastAsia="Arial" w:cs="Arial"/>
        </w:rPr>
      </w:pPr>
      <w:r>
        <w:rPr>
          <w:rFonts w:eastAsia="Arial" w:cs="Arial"/>
        </w:rPr>
        <w:t>Si le résultat est true, alors la méthode Remove s’effectue ayant pour object la munition. Elle est ensuite retirée de la liste.</w:t>
      </w:r>
    </w:p>
    <w:p w14:paraId="2E2CE650" w14:textId="77777777" w:rsidR="00EC32E3" w:rsidRDefault="00EC32E3" w:rsidP="00EC32E3">
      <w:pPr>
        <w:pStyle w:val="Titre3"/>
        <w:rPr>
          <w:rFonts w:eastAsia="Arial"/>
        </w:rPr>
      </w:pPr>
      <w:bookmarkStart w:id="49" w:name="_Toc181370722"/>
      <w:r>
        <w:rPr>
          <w:rFonts w:eastAsia="Arial"/>
        </w:rPr>
        <w:lastRenderedPageBreak/>
        <w:t>Menu pause</w:t>
      </w:r>
      <w:bookmarkEnd w:id="49"/>
    </w:p>
    <w:p w14:paraId="0B8C6235" w14:textId="77777777" w:rsidR="00EC32E3" w:rsidRDefault="00EC32E3" w:rsidP="00EC32E3">
      <w:pPr>
        <w:pStyle w:val="Paragraphedeliste"/>
        <w:ind w:left="936"/>
        <w:rPr>
          <w:rFonts w:eastAsia="Arial" w:cs="Arial"/>
        </w:rPr>
      </w:pPr>
      <w:r>
        <w:rPr>
          <w:rFonts w:eastAsia="Arial" w:cs="Arial"/>
        </w:rPr>
        <w:t>Le Menu pause est unique est entièrement créer par moi-même. Tout simplement car sur MonoGame, il n’est pas possible de créer des boutons. J’ai donc dû les créer moi-même.</w:t>
      </w:r>
    </w:p>
    <w:p w14:paraId="23A0483F" w14:textId="77777777" w:rsidR="00EC32E3" w:rsidRDefault="00EC32E3" w:rsidP="00EC32E3">
      <w:pPr>
        <w:pStyle w:val="Paragraphedeliste"/>
        <w:numPr>
          <w:ilvl w:val="0"/>
          <w:numId w:val="25"/>
        </w:numPr>
        <w:rPr>
          <w:rFonts w:eastAsia="Arial" w:cs="Arial"/>
        </w:rPr>
      </w:pPr>
      <w:r>
        <w:rPr>
          <w:rFonts w:eastAsia="Arial" w:cs="Arial"/>
        </w:rPr>
        <w:t>Créer un bouton, pour ce faire j’ai créé une hitbox qui définit la zone et la surface du bouton. Dans le menu, chaque bouton est ajouté à un dictionnaire ayant pour valeur un booléen. Celui-ci est vrai si l’utilisateur survole le bouton sans forcément y cliquer.</w:t>
      </w:r>
    </w:p>
    <w:p w14:paraId="57006D2E" w14:textId="77777777" w:rsidR="00EC32E3" w:rsidRDefault="00EC32E3" w:rsidP="00EC32E3">
      <w:pPr>
        <w:pStyle w:val="Paragraphedeliste"/>
        <w:numPr>
          <w:ilvl w:val="0"/>
          <w:numId w:val="25"/>
        </w:numPr>
        <w:rPr>
          <w:rFonts w:eastAsia="Arial" w:cs="Arial"/>
        </w:rPr>
      </w:pPr>
      <w:r>
        <w:rPr>
          <w:rFonts w:eastAsia="Arial" w:cs="Arial"/>
        </w:rPr>
        <w:t>Lorsqu’un menu est créé, il faut fournir différents paramètres permettant le bon fonctionnement. Le premier est une liste d’action, il permet de fournir au menu toutes les actions qu’il devra contenir. Les actions sont déclarées comme ceci : (*commentaire volontairement supprimé ici pour alléger l’affichage)</w:t>
      </w:r>
    </w:p>
    <w:p w14:paraId="466964D0" w14:textId="77777777" w:rsidR="00EC32E3" w:rsidRPr="001C0FBA" w:rsidRDefault="00EC32E3" w:rsidP="00EC32E3">
      <w:pPr>
        <w:pStyle w:val="Paragraphedeliste"/>
        <w:ind w:left="1770"/>
        <w:rPr>
          <w:rFonts w:ascii="Cascadia Mono" w:eastAsia="Arial" w:hAnsi="Cascadia Mono" w:cs="Arial"/>
          <w:sz w:val="16"/>
          <w:szCs w:val="16"/>
          <w:lang w:val="en-US"/>
        </w:rPr>
      </w:pPr>
      <w:r w:rsidRPr="001C0FBA">
        <w:rPr>
          <w:rFonts w:ascii="Cascadia Mono" w:eastAsia="Arial" w:hAnsi="Cascadia Mono" w:cs="Arial"/>
          <w:sz w:val="16"/>
          <w:szCs w:val="16"/>
          <w:lang w:val="en-US"/>
        </w:rPr>
        <w:t>public enum Action</w:t>
      </w:r>
    </w:p>
    <w:p w14:paraId="544D5701" w14:textId="77777777" w:rsidR="00EC32E3" w:rsidRPr="001C0FBA" w:rsidRDefault="00EC32E3" w:rsidP="00EC32E3">
      <w:pPr>
        <w:pStyle w:val="Paragraphedeliste"/>
        <w:ind w:left="1770"/>
        <w:rPr>
          <w:rFonts w:ascii="Cascadia Mono" w:eastAsia="Arial" w:hAnsi="Cascadia Mono" w:cs="Arial"/>
          <w:sz w:val="16"/>
          <w:szCs w:val="16"/>
          <w:lang w:val="en-US"/>
        </w:rPr>
      </w:pPr>
      <w:r w:rsidRPr="001C0FBA">
        <w:rPr>
          <w:rFonts w:ascii="Cascadia Mono" w:eastAsia="Arial" w:hAnsi="Cascadia Mono" w:cs="Arial"/>
          <w:sz w:val="16"/>
          <w:szCs w:val="16"/>
          <w:lang w:val="en-US"/>
        </w:rPr>
        <w:t xml:space="preserve">    Resume, </w:t>
      </w:r>
    </w:p>
    <w:p w14:paraId="360F9A3B" w14:textId="77777777" w:rsidR="00EC32E3" w:rsidRPr="001667FC" w:rsidRDefault="00EC32E3" w:rsidP="00EC32E3">
      <w:pPr>
        <w:pStyle w:val="Paragraphedeliste"/>
        <w:ind w:left="1770"/>
        <w:rPr>
          <w:rFonts w:ascii="Cascadia Mono" w:eastAsia="Arial" w:hAnsi="Cascadia Mono" w:cs="Arial"/>
          <w:sz w:val="16"/>
          <w:szCs w:val="16"/>
          <w:lang w:val="en-US"/>
        </w:rPr>
      </w:pPr>
      <w:r w:rsidRPr="001667FC">
        <w:rPr>
          <w:rFonts w:ascii="Cascadia Mono" w:eastAsia="Arial" w:hAnsi="Cascadia Mono" w:cs="Arial"/>
          <w:sz w:val="16"/>
          <w:szCs w:val="16"/>
          <w:lang w:val="en-US"/>
        </w:rPr>
        <w:t xml:space="preserve">    Start,</w:t>
      </w:r>
    </w:p>
    <w:p w14:paraId="0F9C8D3F" w14:textId="77777777" w:rsidR="00EC32E3" w:rsidRPr="001C0FBA" w:rsidRDefault="00EC32E3" w:rsidP="00EC32E3">
      <w:pPr>
        <w:pStyle w:val="Paragraphedeliste"/>
        <w:ind w:left="1770"/>
        <w:rPr>
          <w:rFonts w:ascii="Cascadia Mono" w:eastAsia="Arial" w:hAnsi="Cascadia Mono" w:cs="Arial"/>
          <w:sz w:val="16"/>
          <w:szCs w:val="16"/>
          <w:lang w:val="fr-CH"/>
        </w:rPr>
      </w:pPr>
      <w:r w:rsidRPr="001667FC">
        <w:rPr>
          <w:rFonts w:ascii="Cascadia Mono" w:eastAsia="Arial" w:hAnsi="Cascadia Mono" w:cs="Arial"/>
          <w:sz w:val="16"/>
          <w:szCs w:val="16"/>
          <w:lang w:val="en-US"/>
        </w:rPr>
        <w:t xml:space="preserve">    </w:t>
      </w:r>
      <w:r w:rsidRPr="001C0FBA">
        <w:rPr>
          <w:rFonts w:ascii="Cascadia Mono" w:eastAsia="Arial" w:hAnsi="Cascadia Mono" w:cs="Arial"/>
          <w:sz w:val="16"/>
          <w:szCs w:val="16"/>
          <w:lang w:val="fr-CH"/>
        </w:rPr>
        <w:t xml:space="preserve">Exit, </w:t>
      </w:r>
    </w:p>
    <w:p w14:paraId="03E36C21" w14:textId="77777777" w:rsidR="00EC32E3" w:rsidRPr="001667FC" w:rsidRDefault="00EC32E3" w:rsidP="00EC32E3">
      <w:pPr>
        <w:pStyle w:val="Paragraphedeliste"/>
        <w:ind w:left="1770"/>
        <w:rPr>
          <w:rFonts w:ascii="Cascadia Mono" w:eastAsia="Arial" w:hAnsi="Cascadia Mono" w:cs="Arial"/>
          <w:sz w:val="16"/>
          <w:szCs w:val="16"/>
        </w:rPr>
      </w:pPr>
      <w:r w:rsidRPr="001667FC">
        <w:rPr>
          <w:rFonts w:ascii="Cascadia Mono" w:eastAsia="Arial" w:hAnsi="Cascadia Mono" w:cs="Arial"/>
          <w:sz w:val="16"/>
          <w:szCs w:val="16"/>
        </w:rPr>
        <w:t xml:space="preserve">    Restart,</w:t>
      </w:r>
    </w:p>
    <w:p w14:paraId="46B7D0FB" w14:textId="77777777" w:rsidR="00EC32E3" w:rsidRDefault="00EC32E3" w:rsidP="00EC32E3">
      <w:pPr>
        <w:pStyle w:val="Paragraphedeliste"/>
        <w:ind w:left="1770"/>
        <w:rPr>
          <w:rFonts w:ascii="Cascadia Mono" w:eastAsia="Arial" w:hAnsi="Cascadia Mono" w:cs="Arial"/>
          <w:sz w:val="16"/>
          <w:szCs w:val="16"/>
        </w:rPr>
      </w:pPr>
      <w:r w:rsidRPr="001667FC">
        <w:rPr>
          <w:rFonts w:ascii="Cascadia Mono" w:eastAsia="Arial" w:hAnsi="Cascadia Mono" w:cs="Arial"/>
          <w:sz w:val="16"/>
          <w:szCs w:val="16"/>
        </w:rPr>
        <w:t>}</w:t>
      </w:r>
    </w:p>
    <w:p w14:paraId="14D9005B" w14:textId="77777777" w:rsidR="00EC32E3" w:rsidRPr="001667FC" w:rsidRDefault="00EC32E3" w:rsidP="00EC32E3">
      <w:pPr>
        <w:pStyle w:val="Paragraphedeliste"/>
        <w:ind w:left="1770"/>
        <w:rPr>
          <w:rFonts w:eastAsia="Arial" w:cs="Arial"/>
          <w:szCs w:val="24"/>
        </w:rPr>
      </w:pPr>
      <w:r>
        <w:rPr>
          <w:rFonts w:eastAsia="Arial" w:cs="Arial"/>
          <w:szCs w:val="24"/>
        </w:rPr>
        <w:t>Le second paramètre est une spriteFont qui définira la police d’écriture. A noter que des calculs seront automatiquement effectués pour centrer toute l’interface en fonction du nombre de bouton fourni en paramètre.</w:t>
      </w:r>
    </w:p>
    <w:p w14:paraId="63EF6E5C" w14:textId="77777777" w:rsidR="00EC32E3" w:rsidRDefault="00EC32E3" w:rsidP="00EC32E3">
      <w:pPr>
        <w:pStyle w:val="Paragraphedeliste"/>
        <w:numPr>
          <w:ilvl w:val="0"/>
          <w:numId w:val="25"/>
        </w:numPr>
        <w:rPr>
          <w:rFonts w:eastAsia="Arial" w:cs="Arial"/>
        </w:rPr>
      </w:pPr>
      <w:r>
        <w:rPr>
          <w:rFonts w:eastAsia="Arial" w:cs="Arial"/>
        </w:rPr>
        <w:t>Une fois le menu créé, le programme va regarder si le curseur du joueur se trouve au-dessus d’un bouton, si oui on change le booléen en true. Sinon en le met en faux. Et lors du dessin, le programme changera la couleur de fond en fonction du isHover.  Ensuite si l’utilisateur effectue un clic gauche. On effectue la méthode OnClick ayant comme paramètre l’action du bouton chargée au préalable. A noter que la liste des boutons[0] est égale à la liste d’action[0]. Dans ce sens, nous pouvons retrouver l’action par rapport à quel bouton cliqué.</w:t>
      </w:r>
    </w:p>
    <w:p w14:paraId="7369AE50" w14:textId="77777777" w:rsidR="00EC32E3" w:rsidRPr="001667FC" w:rsidRDefault="00EC32E3" w:rsidP="00EC32E3">
      <w:pPr>
        <w:pStyle w:val="Paragraphedeliste"/>
        <w:ind w:left="1770"/>
        <w:rPr>
          <w:rFonts w:ascii="Cascadia Mono" w:eastAsia="Arial" w:hAnsi="Cascadia Mono" w:cs="Arial"/>
          <w:color w:val="000000" w:themeColor="text1"/>
          <w:sz w:val="16"/>
          <w:szCs w:val="16"/>
          <w:lang w:val="en-US"/>
        </w:rPr>
      </w:pPr>
      <w:r w:rsidRPr="001667FC">
        <w:rPr>
          <w:rFonts w:ascii="Cascadia Mono" w:eastAsia="Arial" w:hAnsi="Cascadia Mono" w:cs="Arial"/>
          <w:color w:val="000000" w:themeColor="text1"/>
          <w:sz w:val="16"/>
          <w:szCs w:val="16"/>
          <w:lang w:val="en-US"/>
        </w:rPr>
        <w:t>for (int i = 0; i &lt; Buttons.Count; i++)</w:t>
      </w:r>
    </w:p>
    <w:p w14:paraId="38512CAC" w14:textId="77777777" w:rsidR="00EC32E3" w:rsidRPr="001667FC" w:rsidRDefault="00EC32E3" w:rsidP="00EC32E3">
      <w:pPr>
        <w:pStyle w:val="Paragraphedeliste"/>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rPr>
        <w:t>{</w:t>
      </w:r>
    </w:p>
    <w:p w14:paraId="1D2B94D5" w14:textId="77777777" w:rsidR="00EC32E3" w:rsidRPr="001667FC" w:rsidRDefault="00EC32E3" w:rsidP="00EC32E3">
      <w:pPr>
        <w:pStyle w:val="Paragraphedeliste"/>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rPr>
        <w:t xml:space="preserve">    //Regarder si le curseur est sur le bouton</w:t>
      </w:r>
    </w:p>
    <w:p w14:paraId="2BF97AC2" w14:textId="77777777" w:rsidR="00EC32E3" w:rsidRPr="001667FC" w:rsidRDefault="00EC32E3" w:rsidP="00EC32E3">
      <w:pPr>
        <w:pStyle w:val="Paragraphedeliste"/>
        <w:ind w:left="1770"/>
        <w:rPr>
          <w:rFonts w:ascii="Cascadia Mono" w:eastAsia="Arial" w:hAnsi="Cascadia Mono" w:cs="Arial"/>
          <w:color w:val="000000" w:themeColor="text1"/>
          <w:sz w:val="16"/>
          <w:szCs w:val="16"/>
          <w:lang w:val="en-US"/>
        </w:rPr>
      </w:pPr>
      <w:r w:rsidRPr="001667FC">
        <w:rPr>
          <w:rFonts w:ascii="Cascadia Mono" w:eastAsia="Arial" w:hAnsi="Cascadia Mono" w:cs="Arial"/>
          <w:color w:val="000000" w:themeColor="text1"/>
          <w:sz w:val="16"/>
          <w:szCs w:val="16"/>
        </w:rPr>
        <w:t xml:space="preserve">    </w:t>
      </w:r>
      <w:r w:rsidRPr="001667FC">
        <w:rPr>
          <w:rFonts w:ascii="Cascadia Mono" w:eastAsia="Arial" w:hAnsi="Cascadia Mono" w:cs="Arial"/>
          <w:color w:val="000000" w:themeColor="text1"/>
          <w:sz w:val="16"/>
          <w:szCs w:val="16"/>
          <w:lang w:val="en-US"/>
        </w:rPr>
        <w:t>if(Buttons.Keys.ElementAt(i).Contains(GlobalHelpers.Input.GetMousePosition()))</w:t>
      </w:r>
    </w:p>
    <w:p w14:paraId="1CE733FA" w14:textId="77777777" w:rsidR="00EC32E3" w:rsidRPr="001667FC" w:rsidRDefault="00EC32E3" w:rsidP="00EC32E3">
      <w:pPr>
        <w:pStyle w:val="Paragraphedeliste"/>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lang w:val="en-US"/>
        </w:rPr>
        <w:t xml:space="preserve">    </w:t>
      </w:r>
      <w:r w:rsidRPr="001667FC">
        <w:rPr>
          <w:rFonts w:ascii="Cascadia Mono" w:eastAsia="Arial" w:hAnsi="Cascadia Mono" w:cs="Arial"/>
          <w:color w:val="000000" w:themeColor="text1"/>
          <w:sz w:val="16"/>
          <w:szCs w:val="16"/>
        </w:rPr>
        <w:t>{</w:t>
      </w:r>
    </w:p>
    <w:p w14:paraId="6CC1CCF1" w14:textId="77777777" w:rsidR="00EC32E3" w:rsidRPr="001667FC" w:rsidRDefault="00EC32E3" w:rsidP="00EC32E3">
      <w:pPr>
        <w:pStyle w:val="Paragraphedeliste"/>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rPr>
        <w:t xml:space="preserve">        //Si le curseur se trouve par dessus, alors changer la valeur en true pour le bouton correspondant.</w:t>
      </w:r>
    </w:p>
    <w:p w14:paraId="61E0328F" w14:textId="77777777" w:rsidR="00EC32E3" w:rsidRPr="001667FC" w:rsidRDefault="00EC32E3" w:rsidP="00EC32E3">
      <w:pPr>
        <w:pStyle w:val="Paragraphedeliste"/>
        <w:ind w:left="1770"/>
        <w:rPr>
          <w:rFonts w:ascii="Cascadia Mono" w:eastAsia="Arial" w:hAnsi="Cascadia Mono" w:cs="Arial"/>
          <w:color w:val="000000" w:themeColor="text1"/>
          <w:sz w:val="16"/>
          <w:szCs w:val="16"/>
          <w:lang w:val="en-US"/>
        </w:rPr>
      </w:pPr>
      <w:r w:rsidRPr="001667FC">
        <w:rPr>
          <w:rFonts w:ascii="Cascadia Mono" w:eastAsia="Arial" w:hAnsi="Cascadia Mono" w:cs="Arial"/>
          <w:color w:val="000000" w:themeColor="text1"/>
          <w:sz w:val="16"/>
          <w:szCs w:val="16"/>
        </w:rPr>
        <w:t xml:space="preserve">        </w:t>
      </w:r>
      <w:r w:rsidRPr="001667FC">
        <w:rPr>
          <w:rFonts w:ascii="Cascadia Mono" w:eastAsia="Arial" w:hAnsi="Cascadia Mono" w:cs="Arial"/>
          <w:color w:val="000000" w:themeColor="text1"/>
          <w:sz w:val="16"/>
          <w:szCs w:val="16"/>
          <w:lang w:val="en-US"/>
        </w:rPr>
        <w:t>Buttons[Buttons.Keys.ElementAt(i)] = true;</w:t>
      </w:r>
    </w:p>
    <w:p w14:paraId="71007F46" w14:textId="77777777" w:rsidR="00EC32E3" w:rsidRPr="001667FC" w:rsidRDefault="00EC32E3" w:rsidP="00EC32E3">
      <w:pPr>
        <w:pStyle w:val="Paragraphedeliste"/>
        <w:ind w:left="1770"/>
        <w:rPr>
          <w:rFonts w:ascii="Cascadia Mono" w:eastAsia="Arial" w:hAnsi="Cascadia Mono" w:cs="Arial"/>
          <w:color w:val="000000" w:themeColor="text1"/>
          <w:sz w:val="16"/>
          <w:szCs w:val="16"/>
          <w:lang w:val="en-US"/>
        </w:rPr>
      </w:pPr>
    </w:p>
    <w:p w14:paraId="3B1F8CC7" w14:textId="77777777" w:rsidR="00EC32E3" w:rsidRPr="001667FC" w:rsidRDefault="00EC32E3" w:rsidP="00EC32E3">
      <w:pPr>
        <w:pStyle w:val="Paragraphedeliste"/>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lang w:val="en-US"/>
        </w:rPr>
        <w:t xml:space="preserve">        </w:t>
      </w:r>
      <w:r w:rsidRPr="001667FC">
        <w:rPr>
          <w:rFonts w:ascii="Cascadia Mono" w:eastAsia="Arial" w:hAnsi="Cascadia Mono" w:cs="Arial"/>
          <w:color w:val="000000" w:themeColor="text1"/>
          <w:sz w:val="16"/>
          <w:szCs w:val="16"/>
        </w:rPr>
        <w:t>//Si en plus il clique, effectuer l'action.</w:t>
      </w:r>
    </w:p>
    <w:p w14:paraId="44687AF2" w14:textId="77777777" w:rsidR="00EC32E3" w:rsidRPr="001667FC" w:rsidRDefault="00EC32E3" w:rsidP="00EC32E3">
      <w:pPr>
        <w:pStyle w:val="Paragraphedeliste"/>
        <w:ind w:left="1770"/>
        <w:rPr>
          <w:rFonts w:ascii="Cascadia Mono" w:eastAsia="Arial" w:hAnsi="Cascadia Mono" w:cs="Arial"/>
          <w:color w:val="000000" w:themeColor="text1"/>
          <w:sz w:val="16"/>
          <w:szCs w:val="16"/>
          <w:lang w:val="en-US"/>
        </w:rPr>
      </w:pPr>
      <w:r w:rsidRPr="001667FC">
        <w:rPr>
          <w:rFonts w:ascii="Cascadia Mono" w:eastAsia="Arial" w:hAnsi="Cascadia Mono" w:cs="Arial"/>
          <w:color w:val="000000" w:themeColor="text1"/>
          <w:sz w:val="16"/>
          <w:szCs w:val="16"/>
        </w:rPr>
        <w:t xml:space="preserve">        </w:t>
      </w:r>
      <w:r w:rsidRPr="001667FC">
        <w:rPr>
          <w:rFonts w:ascii="Cascadia Mono" w:eastAsia="Arial" w:hAnsi="Cascadia Mono" w:cs="Arial"/>
          <w:color w:val="000000" w:themeColor="text1"/>
          <w:sz w:val="16"/>
          <w:szCs w:val="16"/>
          <w:lang w:val="en-US"/>
        </w:rPr>
        <w:t>if (GlobalHelpers.Input.isLeftClicking())</w:t>
      </w:r>
    </w:p>
    <w:p w14:paraId="774168C8" w14:textId="77777777" w:rsidR="00EC32E3" w:rsidRPr="001667FC" w:rsidRDefault="00EC32E3" w:rsidP="00EC32E3">
      <w:pPr>
        <w:pStyle w:val="Paragraphedeliste"/>
        <w:ind w:left="1770"/>
        <w:rPr>
          <w:rFonts w:ascii="Cascadia Mono" w:eastAsia="Arial" w:hAnsi="Cascadia Mono" w:cs="Arial"/>
          <w:color w:val="000000" w:themeColor="text1"/>
          <w:sz w:val="16"/>
          <w:szCs w:val="16"/>
          <w:lang w:val="en-US"/>
        </w:rPr>
      </w:pPr>
      <w:r w:rsidRPr="001667FC">
        <w:rPr>
          <w:rFonts w:ascii="Cascadia Mono" w:eastAsia="Arial" w:hAnsi="Cascadia Mono" w:cs="Arial"/>
          <w:color w:val="000000" w:themeColor="text1"/>
          <w:sz w:val="16"/>
          <w:szCs w:val="16"/>
          <w:lang w:val="en-US"/>
        </w:rPr>
        <w:t xml:space="preserve">        {</w:t>
      </w:r>
    </w:p>
    <w:p w14:paraId="235DBCD1" w14:textId="77777777" w:rsidR="00EC32E3" w:rsidRPr="001667FC" w:rsidRDefault="00EC32E3" w:rsidP="00EC32E3">
      <w:pPr>
        <w:pStyle w:val="Paragraphedeliste"/>
        <w:ind w:left="1770"/>
        <w:rPr>
          <w:rFonts w:ascii="Cascadia Mono" w:eastAsia="Arial" w:hAnsi="Cascadia Mono" w:cs="Arial"/>
          <w:color w:val="000000" w:themeColor="text1"/>
          <w:sz w:val="16"/>
          <w:szCs w:val="16"/>
          <w:lang w:val="en-US"/>
        </w:rPr>
      </w:pPr>
      <w:r w:rsidRPr="001667FC">
        <w:rPr>
          <w:rFonts w:ascii="Cascadia Mono" w:eastAsia="Arial" w:hAnsi="Cascadia Mono" w:cs="Arial"/>
          <w:color w:val="000000" w:themeColor="text1"/>
          <w:sz w:val="16"/>
          <w:szCs w:val="16"/>
          <w:lang w:val="en-US"/>
        </w:rPr>
        <w:t xml:space="preserve">            OnClick(ButtonActionTitle[i]);</w:t>
      </w:r>
    </w:p>
    <w:p w14:paraId="5E2150A7" w14:textId="77777777" w:rsidR="00EC32E3" w:rsidRPr="00CB1A66" w:rsidRDefault="00EC32E3" w:rsidP="00EC32E3">
      <w:pPr>
        <w:pStyle w:val="Paragraphedeliste"/>
        <w:ind w:left="1770"/>
        <w:rPr>
          <w:rFonts w:ascii="Cascadia Mono" w:eastAsia="Arial" w:hAnsi="Cascadia Mono" w:cs="Arial"/>
          <w:color w:val="000000" w:themeColor="text1"/>
          <w:sz w:val="16"/>
          <w:szCs w:val="16"/>
          <w:lang w:val="en-US"/>
        </w:rPr>
      </w:pPr>
      <w:r w:rsidRPr="001667FC">
        <w:rPr>
          <w:rFonts w:ascii="Cascadia Mono" w:eastAsia="Arial" w:hAnsi="Cascadia Mono" w:cs="Arial"/>
          <w:color w:val="000000" w:themeColor="text1"/>
          <w:sz w:val="16"/>
          <w:szCs w:val="16"/>
          <w:lang w:val="en-US"/>
        </w:rPr>
        <w:t xml:space="preserve">        </w:t>
      </w:r>
      <w:r w:rsidRPr="00CB1A66">
        <w:rPr>
          <w:rFonts w:ascii="Cascadia Mono" w:eastAsia="Arial" w:hAnsi="Cascadia Mono" w:cs="Arial"/>
          <w:color w:val="000000" w:themeColor="text1"/>
          <w:sz w:val="16"/>
          <w:szCs w:val="16"/>
          <w:lang w:val="en-US"/>
        </w:rPr>
        <w:t>}</w:t>
      </w:r>
    </w:p>
    <w:p w14:paraId="3F1FEF62" w14:textId="77777777" w:rsidR="00EC32E3" w:rsidRPr="001667FC" w:rsidRDefault="00EC32E3" w:rsidP="00EC32E3">
      <w:pPr>
        <w:pStyle w:val="Paragraphedeliste"/>
        <w:ind w:left="1770"/>
        <w:rPr>
          <w:rFonts w:ascii="Cascadia Mono" w:eastAsia="Arial" w:hAnsi="Cascadia Mono" w:cs="Arial"/>
          <w:color w:val="000000" w:themeColor="text1"/>
          <w:sz w:val="16"/>
          <w:szCs w:val="16"/>
        </w:rPr>
      </w:pPr>
      <w:r w:rsidRPr="00CB1A66">
        <w:rPr>
          <w:rFonts w:ascii="Cascadia Mono" w:eastAsia="Arial" w:hAnsi="Cascadia Mono" w:cs="Arial"/>
          <w:color w:val="000000" w:themeColor="text1"/>
          <w:sz w:val="16"/>
          <w:szCs w:val="16"/>
          <w:lang w:val="en-US"/>
        </w:rPr>
        <w:t xml:space="preserve">    </w:t>
      </w:r>
      <w:r w:rsidRPr="001667FC">
        <w:rPr>
          <w:rFonts w:ascii="Cascadia Mono" w:eastAsia="Arial" w:hAnsi="Cascadia Mono" w:cs="Arial"/>
          <w:color w:val="000000" w:themeColor="text1"/>
          <w:sz w:val="16"/>
          <w:szCs w:val="16"/>
        </w:rPr>
        <w:t>}</w:t>
      </w:r>
    </w:p>
    <w:p w14:paraId="472F5ED7" w14:textId="77777777" w:rsidR="00EC32E3" w:rsidRPr="001667FC" w:rsidRDefault="00EC32E3" w:rsidP="00EC32E3">
      <w:pPr>
        <w:pStyle w:val="Paragraphedeliste"/>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rPr>
        <w:t xml:space="preserve">    else</w:t>
      </w:r>
    </w:p>
    <w:p w14:paraId="7F562895" w14:textId="77777777" w:rsidR="00EC32E3" w:rsidRPr="001667FC" w:rsidRDefault="00EC32E3" w:rsidP="00EC32E3">
      <w:pPr>
        <w:pStyle w:val="Paragraphedeliste"/>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rPr>
        <w:t xml:space="preserve">    {</w:t>
      </w:r>
    </w:p>
    <w:p w14:paraId="275FCB19" w14:textId="77777777" w:rsidR="00EC32E3" w:rsidRPr="001667FC" w:rsidRDefault="00EC32E3" w:rsidP="00EC32E3">
      <w:pPr>
        <w:pStyle w:val="Paragraphedeliste"/>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rPr>
        <w:t xml:space="preserve">        //Sinon elle est fausse</w:t>
      </w:r>
    </w:p>
    <w:p w14:paraId="20FF585F" w14:textId="77777777" w:rsidR="00EC32E3" w:rsidRPr="00CB1A66" w:rsidRDefault="00EC32E3" w:rsidP="00EC32E3">
      <w:pPr>
        <w:pStyle w:val="Paragraphedeliste"/>
        <w:ind w:left="1770"/>
        <w:rPr>
          <w:rFonts w:ascii="Cascadia Mono" w:eastAsia="Arial" w:hAnsi="Cascadia Mono" w:cs="Arial"/>
          <w:color w:val="000000" w:themeColor="text1"/>
          <w:sz w:val="16"/>
          <w:szCs w:val="16"/>
          <w:lang w:val="en-US"/>
        </w:rPr>
      </w:pPr>
      <w:r w:rsidRPr="001667FC">
        <w:rPr>
          <w:rFonts w:ascii="Cascadia Mono" w:eastAsia="Arial" w:hAnsi="Cascadia Mono" w:cs="Arial"/>
          <w:color w:val="000000" w:themeColor="text1"/>
          <w:sz w:val="16"/>
          <w:szCs w:val="16"/>
        </w:rPr>
        <w:t xml:space="preserve">        </w:t>
      </w:r>
      <w:r w:rsidRPr="00CB1A66">
        <w:rPr>
          <w:rFonts w:ascii="Cascadia Mono" w:eastAsia="Arial" w:hAnsi="Cascadia Mono" w:cs="Arial"/>
          <w:color w:val="000000" w:themeColor="text1"/>
          <w:sz w:val="16"/>
          <w:szCs w:val="16"/>
          <w:lang w:val="en-US"/>
        </w:rPr>
        <w:t>Buttons[Buttons.Keys.ElementAt(i)] = false;</w:t>
      </w:r>
    </w:p>
    <w:p w14:paraId="7EEE09A0" w14:textId="77777777" w:rsidR="00EC32E3" w:rsidRPr="001667FC" w:rsidRDefault="00EC32E3" w:rsidP="00EC32E3">
      <w:pPr>
        <w:pStyle w:val="Paragraphedeliste"/>
        <w:ind w:left="1770"/>
        <w:rPr>
          <w:rFonts w:ascii="Cascadia Mono" w:eastAsia="Arial" w:hAnsi="Cascadia Mono" w:cs="Arial"/>
          <w:color w:val="000000" w:themeColor="text1"/>
          <w:sz w:val="16"/>
          <w:szCs w:val="16"/>
        </w:rPr>
      </w:pPr>
      <w:r w:rsidRPr="00CB1A66">
        <w:rPr>
          <w:rFonts w:ascii="Cascadia Mono" w:eastAsia="Arial" w:hAnsi="Cascadia Mono" w:cs="Arial"/>
          <w:color w:val="000000" w:themeColor="text1"/>
          <w:sz w:val="16"/>
          <w:szCs w:val="16"/>
          <w:lang w:val="en-US"/>
        </w:rPr>
        <w:t xml:space="preserve">    </w:t>
      </w:r>
      <w:r w:rsidRPr="001667FC">
        <w:rPr>
          <w:rFonts w:ascii="Cascadia Mono" w:eastAsia="Arial" w:hAnsi="Cascadia Mono" w:cs="Arial"/>
          <w:color w:val="000000" w:themeColor="text1"/>
          <w:sz w:val="16"/>
          <w:szCs w:val="16"/>
        </w:rPr>
        <w:t>}</w:t>
      </w:r>
    </w:p>
    <w:p w14:paraId="0CF44C85" w14:textId="77777777" w:rsidR="00EC32E3" w:rsidRPr="001667FC" w:rsidRDefault="00EC32E3" w:rsidP="00EC32E3">
      <w:pPr>
        <w:pStyle w:val="Paragraphedeliste"/>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rPr>
        <w:t>}</w:t>
      </w:r>
    </w:p>
    <w:p w14:paraId="13283481" w14:textId="77777777" w:rsidR="00EC32E3" w:rsidRPr="00C021E0" w:rsidRDefault="00EC32E3" w:rsidP="00EC32E3">
      <w:pPr>
        <w:pStyle w:val="Paragraphedeliste"/>
        <w:numPr>
          <w:ilvl w:val="0"/>
          <w:numId w:val="25"/>
        </w:numPr>
        <w:rPr>
          <w:rFonts w:eastAsia="Arial" w:cs="Arial"/>
        </w:rPr>
      </w:pPr>
      <w:r>
        <w:rPr>
          <w:rFonts w:eastAsia="Arial" w:cs="Arial"/>
        </w:rPr>
        <w:t xml:space="preserve">Si le joueur clique effectivement sur la surface, on effectue un switch(action), contenant des ‘case Action.XXX’ avec chaque action créer dans l’enum. De cette façon, chaque Action possède une </w:t>
      </w:r>
      <w:r>
        <w:rPr>
          <w:rFonts w:eastAsia="Arial" w:cs="Arial"/>
        </w:rPr>
        <w:lastRenderedPageBreak/>
        <w:t>partie de code, et nous pouvons effectuer le code affecter au bouton !</w:t>
      </w:r>
    </w:p>
    <w:p w14:paraId="0872F675" w14:textId="77777777" w:rsidR="00EC32E3" w:rsidRPr="001C0FBA" w:rsidRDefault="00EC32E3" w:rsidP="00EC32E3">
      <w:pPr>
        <w:pStyle w:val="Paragraphedeliste"/>
        <w:ind w:left="1770"/>
        <w:rPr>
          <w:rFonts w:ascii="Cascadia Mono" w:eastAsia="Arial" w:hAnsi="Cascadia Mono" w:cs="Arial"/>
          <w:sz w:val="16"/>
          <w:szCs w:val="16"/>
          <w:lang w:val="en-US"/>
        </w:rPr>
      </w:pPr>
      <w:r w:rsidRPr="001C0FBA">
        <w:rPr>
          <w:rFonts w:ascii="Cascadia Mono" w:eastAsia="Arial" w:hAnsi="Cascadia Mono" w:cs="Arial"/>
          <w:sz w:val="16"/>
          <w:szCs w:val="16"/>
          <w:lang w:val="en-US"/>
        </w:rPr>
        <w:t>Switch(action)</w:t>
      </w:r>
    </w:p>
    <w:p w14:paraId="3D65A5D2" w14:textId="77777777" w:rsidR="00EC32E3" w:rsidRPr="001C0FBA" w:rsidRDefault="00EC32E3" w:rsidP="00EC32E3">
      <w:pPr>
        <w:pStyle w:val="Paragraphedeliste"/>
        <w:ind w:left="1770"/>
        <w:rPr>
          <w:rFonts w:ascii="Cascadia Mono" w:eastAsia="Arial" w:hAnsi="Cascadia Mono" w:cs="Arial"/>
          <w:sz w:val="16"/>
          <w:szCs w:val="16"/>
          <w:lang w:val="en-US"/>
        </w:rPr>
      </w:pPr>
      <w:r w:rsidRPr="001C0FBA">
        <w:rPr>
          <w:rFonts w:ascii="Cascadia Mono" w:eastAsia="Arial" w:hAnsi="Cascadia Mono" w:cs="Arial"/>
          <w:sz w:val="16"/>
          <w:szCs w:val="16"/>
          <w:lang w:val="en-US"/>
        </w:rPr>
        <w:t>{</w:t>
      </w:r>
    </w:p>
    <w:p w14:paraId="7F972F6B" w14:textId="77777777" w:rsidR="00EC32E3" w:rsidRPr="001C0FBA" w:rsidRDefault="00EC32E3" w:rsidP="00EC32E3">
      <w:pPr>
        <w:pStyle w:val="Paragraphedeliste"/>
        <w:ind w:left="1770"/>
        <w:rPr>
          <w:rFonts w:ascii="Cascadia Mono" w:eastAsia="Arial" w:hAnsi="Cascadia Mono" w:cs="Arial"/>
          <w:sz w:val="16"/>
          <w:szCs w:val="16"/>
          <w:lang w:val="en-US"/>
        </w:rPr>
      </w:pPr>
      <w:r w:rsidRPr="001C0FBA">
        <w:rPr>
          <w:rFonts w:ascii="Cascadia Mono" w:eastAsia="Arial" w:hAnsi="Cascadia Mono" w:cs="Arial"/>
          <w:sz w:val="16"/>
          <w:szCs w:val="16"/>
          <w:lang w:val="en-US"/>
        </w:rPr>
        <w:tab/>
        <w:t>Case Action.Exit :</w:t>
      </w:r>
    </w:p>
    <w:p w14:paraId="66031CAC" w14:textId="77777777" w:rsidR="00EC32E3" w:rsidRPr="00CB1A66" w:rsidRDefault="00EC32E3" w:rsidP="00EC32E3">
      <w:pPr>
        <w:pStyle w:val="Paragraphedeliste"/>
        <w:ind w:left="1770"/>
        <w:rPr>
          <w:rFonts w:ascii="Cascadia Mono" w:eastAsia="Arial" w:hAnsi="Cascadia Mono" w:cs="Arial"/>
          <w:sz w:val="16"/>
          <w:szCs w:val="16"/>
          <w:lang w:val="en-US"/>
        </w:rPr>
      </w:pPr>
      <w:r w:rsidRPr="001C0FBA">
        <w:rPr>
          <w:rFonts w:ascii="Cascadia Mono" w:eastAsia="Arial" w:hAnsi="Cascadia Mono" w:cs="Arial"/>
          <w:sz w:val="16"/>
          <w:szCs w:val="16"/>
          <w:lang w:val="en-US"/>
        </w:rPr>
        <w:tab/>
      </w:r>
      <w:r w:rsidRPr="001C0FBA">
        <w:rPr>
          <w:rFonts w:ascii="Cascadia Mono" w:eastAsia="Arial" w:hAnsi="Cascadia Mono" w:cs="Arial"/>
          <w:sz w:val="16"/>
          <w:szCs w:val="16"/>
          <w:lang w:val="en-US"/>
        </w:rPr>
        <w:tab/>
      </w:r>
      <w:r w:rsidRPr="00CB1A66">
        <w:rPr>
          <w:rFonts w:ascii="Cascadia Mono" w:eastAsia="Arial" w:hAnsi="Cascadia Mono" w:cs="Arial"/>
          <w:sz w:val="16"/>
          <w:szCs w:val="16"/>
          <w:lang w:val="en-US"/>
        </w:rPr>
        <w:t>Environment.Exit(0) ;</w:t>
      </w:r>
    </w:p>
    <w:p w14:paraId="206FD59E" w14:textId="77777777" w:rsidR="00EC32E3" w:rsidRDefault="00EC32E3" w:rsidP="00EC32E3">
      <w:pPr>
        <w:pStyle w:val="Paragraphedeliste"/>
        <w:ind w:left="1770"/>
        <w:rPr>
          <w:rFonts w:ascii="Cascadia Mono" w:eastAsia="Arial" w:hAnsi="Cascadia Mono" w:cs="Arial"/>
          <w:sz w:val="16"/>
          <w:szCs w:val="16"/>
        </w:rPr>
      </w:pPr>
      <w:r>
        <w:rPr>
          <w:rFonts w:ascii="Cascadia Mono" w:eastAsia="Arial" w:hAnsi="Cascadia Mono" w:cs="Arial"/>
          <w:sz w:val="16"/>
          <w:szCs w:val="16"/>
        </w:rPr>
        <w:t>}</w:t>
      </w:r>
    </w:p>
    <w:p w14:paraId="7D62CDC9" w14:textId="77777777" w:rsidR="00EC32E3" w:rsidRDefault="00EC32E3" w:rsidP="00EC32E3">
      <w:pPr>
        <w:pStyle w:val="Paragraphedeliste"/>
        <w:ind w:left="1770"/>
        <w:rPr>
          <w:rFonts w:eastAsia="Arial" w:cs="Arial"/>
          <w:szCs w:val="24"/>
        </w:rPr>
      </w:pPr>
      <w:r>
        <w:rPr>
          <w:rFonts w:eastAsia="Arial" w:cs="Arial"/>
          <w:szCs w:val="24"/>
        </w:rPr>
        <w:t>Ceci est un exemple du switch.</w:t>
      </w:r>
    </w:p>
    <w:p w14:paraId="527D8B7C" w14:textId="77777777" w:rsidR="00EC32E3" w:rsidRPr="00C021E0" w:rsidRDefault="00EC32E3" w:rsidP="00EC32E3">
      <w:pPr>
        <w:rPr>
          <w:rFonts w:eastAsia="Arial" w:cs="Arial"/>
          <w:szCs w:val="24"/>
        </w:rPr>
      </w:pPr>
    </w:p>
    <w:p w14:paraId="355CEA71" w14:textId="77777777" w:rsidR="00EC32E3" w:rsidRPr="00C021E0" w:rsidRDefault="00EC32E3" w:rsidP="00EC32E3">
      <w:pPr>
        <w:pStyle w:val="Paragraphedeliste"/>
        <w:numPr>
          <w:ilvl w:val="0"/>
          <w:numId w:val="25"/>
        </w:numPr>
        <w:rPr>
          <w:rFonts w:eastAsia="Arial" w:cs="Arial"/>
          <w:b/>
          <w:bCs/>
          <w:szCs w:val="24"/>
        </w:rPr>
      </w:pPr>
      <w:r w:rsidRPr="00C021E0">
        <w:rPr>
          <w:rFonts w:eastAsia="Arial" w:cs="Arial"/>
          <w:b/>
          <w:bCs/>
          <w:szCs w:val="24"/>
        </w:rPr>
        <w:t>Conclusion</w:t>
      </w:r>
      <w:r>
        <w:rPr>
          <w:rFonts w:eastAsia="Arial" w:cs="Arial"/>
          <w:b/>
          <w:bCs/>
          <w:szCs w:val="24"/>
        </w:rPr>
        <w:t xml:space="preserve"> : </w:t>
      </w:r>
      <w:r>
        <w:rPr>
          <w:rFonts w:eastAsia="Arial" w:cs="Arial"/>
          <w:szCs w:val="24"/>
        </w:rPr>
        <w:t xml:space="preserve">Tout ce code me permet maintenant d’ajouter des boutons et des actions très rapidement. Pour créer une nouvelle interface il suffirait simplement de faire : </w:t>
      </w:r>
      <w:r>
        <w:rPr>
          <w:rFonts w:eastAsia="Arial" w:cs="Arial"/>
          <w:szCs w:val="24"/>
        </w:rPr>
        <w:br/>
      </w:r>
      <w:r w:rsidRPr="00C021E0">
        <w:rPr>
          <w:rFonts w:ascii="Cascadia Mono" w:hAnsi="Cascadia Mono" w:cs="Cascadia Mono"/>
          <w:color w:val="000000"/>
          <w:sz w:val="16"/>
          <w:szCs w:val="16"/>
        </w:rPr>
        <w:t>menu = new Menu(new List&lt;Action&gt;{Action.Resume, Action.Restart, Action.Exit}, spriteFont);</w:t>
      </w:r>
    </w:p>
    <w:p w14:paraId="489AB516" w14:textId="77777777" w:rsidR="00EC32E3" w:rsidRPr="00C021E0" w:rsidRDefault="00EC32E3" w:rsidP="00EC32E3">
      <w:pPr>
        <w:pStyle w:val="Paragraphedeliste"/>
        <w:ind w:left="1770"/>
        <w:rPr>
          <w:rFonts w:eastAsia="Arial" w:cs="Arial"/>
          <w:szCs w:val="24"/>
        </w:rPr>
      </w:pPr>
      <w:r>
        <w:rPr>
          <w:rFonts w:eastAsia="Arial" w:cs="Arial"/>
          <w:szCs w:val="24"/>
        </w:rPr>
        <w:t>Et / ou pour créer des actions il me suffirait d’ajouter le nom dans l’enum. Et d’y ajouter le code correspondant dans le switch !</w:t>
      </w:r>
    </w:p>
    <w:p w14:paraId="4C8F4E8D" w14:textId="77777777" w:rsidR="00EC32E3" w:rsidRPr="00EC32E3" w:rsidRDefault="00EC32E3" w:rsidP="00EC32E3"/>
    <w:p w14:paraId="4326B2E3" w14:textId="77777777" w:rsidR="003A0F9C" w:rsidRPr="002036CD" w:rsidRDefault="003A0F9C" w:rsidP="003A0F9C"/>
    <w:p w14:paraId="640AE763" w14:textId="77777777" w:rsidR="00FD3342" w:rsidRDefault="00FD3342" w:rsidP="00FD3342">
      <w:pPr>
        <w:pStyle w:val="Titre2"/>
        <w:rPr>
          <w:i w:val="0"/>
          <w:iCs/>
        </w:rPr>
      </w:pPr>
      <w:bookmarkStart w:id="50" w:name="_Toc181370723"/>
      <w:r>
        <w:rPr>
          <w:i w:val="0"/>
          <w:iCs/>
        </w:rPr>
        <w:t>Déroulement</w:t>
      </w:r>
      <w:bookmarkEnd w:id="50"/>
    </w:p>
    <w:p w14:paraId="605216F0" w14:textId="77777777" w:rsidR="00EC32E3" w:rsidRDefault="00EC32E3" w:rsidP="00EC32E3">
      <w:r>
        <w:t xml:space="preserve">Le déroulement des story s’est globalement bien passé, cependant j’ai eu quelques problèmes, notamment dans la réalisation de l’apparition des tanks. </w:t>
      </w:r>
    </w:p>
    <w:p w14:paraId="4846DF49" w14:textId="77777777" w:rsidR="00EC32E3" w:rsidRDefault="00EC32E3" w:rsidP="00EC32E3">
      <w:r>
        <w:t>Le problème était que certains tanks se superposaient lors de l’apparition. Au départ, j’ai essayé de comparer la position de tous les tanks entre-deux, et d’en générer un ne croisant pas avec les autres tanks déjà existants. Mais cela posait un problème, car le programme essayait de générer une position aléatoire valable au minimum 100 fois avant de comprendre qu’aucune position n’étaient disponibles. Donc à partir d’un certain nombre de tank, cela faisait crasher le jeu et/ou pouvait provoquer des longs délais d’attente. Pour régler ce problème, j’ai créé un dictionnaire contenant comme clés des positions, et comme valeurs des booléens disant si la position est occupée ou non. Au lancement, le programme regarde chaque position disponible grâce au booléen, et choisi aléatoirement une position parmi celle-ci.</w:t>
      </w:r>
    </w:p>
    <w:p w14:paraId="115BABE4" w14:textId="61F0D526" w:rsidR="00B35D46" w:rsidRPr="00B35D46" w:rsidRDefault="00EC32E3" w:rsidP="00EC32E3">
      <w:r>
        <w:t>Sinon, mise à part celle-ci, toutes les autres story se sont déroulées sans accrocs.</w:t>
      </w:r>
    </w:p>
    <w:p w14:paraId="54737DB0" w14:textId="77777777" w:rsidR="00A943C5" w:rsidRDefault="00A943C5" w:rsidP="0049659A">
      <w:pPr>
        <w:pStyle w:val="Titre2"/>
        <w:rPr>
          <w:i w:val="0"/>
          <w:iCs/>
        </w:rPr>
      </w:pPr>
      <w:bookmarkStart w:id="51" w:name="_Toc181370724"/>
      <w:bookmarkStart w:id="52" w:name="_Toc25553321"/>
      <w:bookmarkStart w:id="53" w:name="_Toc71691025"/>
      <w:bookmarkEnd w:id="45"/>
      <w:bookmarkEnd w:id="46"/>
      <w:r>
        <w:rPr>
          <w:i w:val="0"/>
          <w:iCs/>
        </w:rPr>
        <w:t>Mise en place de l’environnement de travail</w:t>
      </w:r>
      <w:bookmarkEnd w:id="51"/>
    </w:p>
    <w:p w14:paraId="64E1709B" w14:textId="3DE0FE3D" w:rsidR="00EC32E3" w:rsidRPr="00290898" w:rsidRDefault="00EC32E3" w:rsidP="00EC32E3">
      <w:pPr>
        <w:pStyle w:val="Titre3"/>
        <w:rPr>
          <w:rFonts w:eastAsia="Arial"/>
        </w:rPr>
      </w:pPr>
      <w:bookmarkStart w:id="54" w:name="_Toc181370725"/>
      <w:r w:rsidRPr="00290898">
        <w:rPr>
          <w:rFonts w:eastAsia="Arial"/>
        </w:rPr>
        <w:t>Installation des logiciels</w:t>
      </w:r>
      <w:bookmarkEnd w:id="54"/>
    </w:p>
    <w:p w14:paraId="37A9D48F" w14:textId="77777777" w:rsidR="00EC32E3" w:rsidRPr="00290898" w:rsidRDefault="00EC32E3" w:rsidP="00EC32E3">
      <w:pPr>
        <w:pStyle w:val="Paragraphedeliste"/>
        <w:keepNext/>
        <w:numPr>
          <w:ilvl w:val="0"/>
          <w:numId w:val="26"/>
        </w:numPr>
        <w:tabs>
          <w:tab w:val="left" w:pos="576"/>
        </w:tabs>
        <w:spacing w:before="240" w:after="60"/>
        <w:rPr>
          <w:rFonts w:eastAsia="Arial" w:cstheme="minorHAnsi"/>
          <w:bCs/>
        </w:rPr>
      </w:pPr>
      <w:r w:rsidRPr="00290898">
        <w:rPr>
          <w:rFonts w:eastAsia="Arial" w:cstheme="minorHAnsi"/>
          <w:bCs/>
        </w:rPr>
        <w:t xml:space="preserve">Visual Studio </w:t>
      </w:r>
    </w:p>
    <w:p w14:paraId="094C3B28" w14:textId="77777777" w:rsidR="00EC32E3" w:rsidRPr="00290898" w:rsidRDefault="00EC32E3" w:rsidP="00EC32E3">
      <w:pPr>
        <w:pStyle w:val="Paragraphedeliste"/>
        <w:keepNext/>
        <w:tabs>
          <w:tab w:val="left" w:pos="576"/>
        </w:tabs>
        <w:spacing w:before="240" w:after="60"/>
        <w:ind w:left="936"/>
        <w:rPr>
          <w:rFonts w:eastAsia="Arial" w:cstheme="minorHAnsi"/>
          <w:bCs/>
        </w:rPr>
      </w:pPr>
      <w:r w:rsidRPr="00290898">
        <w:rPr>
          <w:rFonts w:eastAsia="Arial" w:cstheme="minorHAnsi"/>
          <w:bCs/>
        </w:rPr>
        <w:t xml:space="preserve">Se rendre sur le site de </w:t>
      </w:r>
      <w:hyperlink r:id="rId27" w:history="1">
        <w:r w:rsidRPr="00290898">
          <w:rPr>
            <w:rStyle w:val="Lienhypertexte"/>
            <w:rFonts w:eastAsia="Arial" w:cstheme="minorHAnsi"/>
            <w:bCs/>
          </w:rPr>
          <w:t>Visual Studio</w:t>
        </w:r>
      </w:hyperlink>
      <w:r w:rsidRPr="00290898">
        <w:rPr>
          <w:rFonts w:eastAsia="Arial" w:cstheme="minorHAnsi"/>
          <w:bCs/>
        </w:rPr>
        <w:t>, et installer la version Community, qui ne demande pas de licence.</w:t>
      </w:r>
    </w:p>
    <w:p w14:paraId="4C8632C4" w14:textId="77777777" w:rsidR="00EC32E3" w:rsidRPr="00290898" w:rsidRDefault="00EC32E3" w:rsidP="00EC32E3">
      <w:pPr>
        <w:pStyle w:val="Paragraphedeliste"/>
        <w:keepNext/>
        <w:numPr>
          <w:ilvl w:val="0"/>
          <w:numId w:val="26"/>
        </w:numPr>
        <w:tabs>
          <w:tab w:val="left" w:pos="576"/>
        </w:tabs>
        <w:spacing w:before="240" w:after="60"/>
        <w:rPr>
          <w:rFonts w:eastAsia="Arial" w:cstheme="minorHAnsi"/>
          <w:bCs/>
        </w:rPr>
      </w:pPr>
      <w:r w:rsidRPr="00290898">
        <w:rPr>
          <w:rFonts w:eastAsia="Arial" w:cstheme="minorHAnsi"/>
          <w:bCs/>
        </w:rPr>
        <w:t>Monogame</w:t>
      </w:r>
    </w:p>
    <w:p w14:paraId="53565CBF" w14:textId="77777777" w:rsidR="00EC32E3" w:rsidRPr="00290898" w:rsidRDefault="00EC32E3" w:rsidP="00EC32E3">
      <w:pPr>
        <w:pStyle w:val="Paragraphedeliste"/>
        <w:keepNext/>
        <w:tabs>
          <w:tab w:val="left" w:pos="576"/>
        </w:tabs>
        <w:spacing w:before="240" w:after="60"/>
        <w:ind w:left="936"/>
        <w:rPr>
          <w:rFonts w:eastAsia="Arial" w:cstheme="minorHAnsi"/>
          <w:bCs/>
        </w:rPr>
      </w:pPr>
      <w:r w:rsidRPr="00290898">
        <w:rPr>
          <w:rFonts w:eastAsia="Arial" w:cstheme="minorHAnsi"/>
          <w:bCs/>
        </w:rPr>
        <w:t>Il est important d’installer le moteur de jeu, pour cela lancer Visual Studio, dans l’onglet en haut de l’écran, sélectionner extensions, puis gérer les extensions. Et dans la barre de recherche, taper « Monogame ». Installez le et redémarrez VS.</w:t>
      </w:r>
    </w:p>
    <w:p w14:paraId="3330F988" w14:textId="77777777" w:rsidR="00EC32E3" w:rsidRPr="00290898" w:rsidRDefault="00EC32E3" w:rsidP="00EC32E3">
      <w:pPr>
        <w:pStyle w:val="Paragraphedeliste"/>
        <w:keepNext/>
        <w:numPr>
          <w:ilvl w:val="0"/>
          <w:numId w:val="26"/>
        </w:numPr>
        <w:tabs>
          <w:tab w:val="left" w:pos="576"/>
        </w:tabs>
        <w:spacing w:before="240" w:after="60"/>
        <w:rPr>
          <w:rFonts w:eastAsia="Arial" w:cstheme="minorHAnsi"/>
          <w:bCs/>
        </w:rPr>
      </w:pPr>
      <w:r w:rsidRPr="00290898">
        <w:rPr>
          <w:rFonts w:eastAsia="Arial" w:cstheme="minorHAnsi"/>
          <w:bCs/>
        </w:rPr>
        <w:t>GitHub Desktop</w:t>
      </w:r>
    </w:p>
    <w:p w14:paraId="78E1B0B1" w14:textId="77777777" w:rsidR="00EC32E3" w:rsidRDefault="00EC32E3" w:rsidP="00EC32E3">
      <w:pPr>
        <w:pStyle w:val="Paragraphedeliste"/>
        <w:keepNext/>
        <w:tabs>
          <w:tab w:val="left" w:pos="576"/>
        </w:tabs>
        <w:spacing w:before="240" w:after="60"/>
        <w:ind w:left="936"/>
        <w:rPr>
          <w:rFonts w:eastAsia="Arial" w:cstheme="minorHAnsi"/>
          <w:bCs/>
        </w:rPr>
      </w:pPr>
      <w:r w:rsidRPr="00290898">
        <w:rPr>
          <w:rFonts w:eastAsia="Arial" w:cstheme="minorHAnsi"/>
          <w:bCs/>
        </w:rPr>
        <w:t xml:space="preserve">GitHub desktop s’avère être très utile, et permet de récupérer le travail à jour en quelque clic. Pour cela, il faut se rendre sur le site de Github, et d’y </w:t>
      </w:r>
      <w:r w:rsidRPr="00290898">
        <w:rPr>
          <w:rFonts w:eastAsia="Arial" w:cstheme="minorHAnsi"/>
          <w:bCs/>
        </w:rPr>
        <w:lastRenderedPageBreak/>
        <w:t>installer la version Desktop. Connectez vous à votre compte, et cloner le repos contenant la solution.</w:t>
      </w:r>
    </w:p>
    <w:p w14:paraId="054471C9" w14:textId="77777777" w:rsidR="00EC32E3" w:rsidRDefault="00EC32E3" w:rsidP="00EC32E3">
      <w:pPr>
        <w:keepNext/>
        <w:tabs>
          <w:tab w:val="left" w:pos="576"/>
        </w:tabs>
        <w:spacing w:before="240" w:after="60"/>
        <w:rPr>
          <w:rFonts w:eastAsia="Arial" w:cstheme="minorHAnsi"/>
          <w:bCs/>
        </w:rPr>
      </w:pPr>
    </w:p>
    <w:p w14:paraId="2DCDECAF" w14:textId="0BE05C9A" w:rsidR="00EC32E3" w:rsidRPr="00A03F64" w:rsidRDefault="00EC32E3" w:rsidP="00EC32E3">
      <w:pPr>
        <w:pStyle w:val="Titre3"/>
        <w:rPr>
          <w:rFonts w:eastAsia="Arial"/>
        </w:rPr>
      </w:pPr>
      <w:bookmarkStart w:id="55" w:name="_Toc181370726"/>
      <w:r>
        <w:rPr>
          <w:rFonts w:eastAsia="Arial"/>
        </w:rPr>
        <w:t>Environnemen</w:t>
      </w:r>
      <w:r w:rsidR="00033D4B">
        <w:rPr>
          <w:rFonts w:eastAsia="Arial"/>
        </w:rPr>
        <w:t>t</w:t>
      </w:r>
      <w:bookmarkEnd w:id="55"/>
    </w:p>
    <w:p w14:paraId="4FFDC60C" w14:textId="77777777" w:rsidR="00EC32E3" w:rsidRDefault="00EC32E3" w:rsidP="00EC32E3">
      <w:pPr>
        <w:ind w:left="567"/>
        <w:rPr>
          <w:rFonts w:eastAsia="Arial"/>
        </w:rPr>
      </w:pPr>
      <w:r>
        <w:rPr>
          <w:rFonts w:eastAsia="Arial"/>
        </w:rPr>
        <w:t xml:space="preserve">Pour accéder au code source du projet, il suffit de se rendre sur </w:t>
      </w:r>
      <w:hyperlink r:id="rId28" w:history="1">
        <w:r w:rsidRPr="00844545">
          <w:rPr>
            <w:rStyle w:val="Lienhypertexte"/>
            <w:rFonts w:eastAsia="Arial"/>
          </w:rPr>
          <w:t>GitHub</w:t>
        </w:r>
      </w:hyperlink>
      <w:r>
        <w:rPr>
          <w:rFonts w:eastAsia="Arial"/>
        </w:rPr>
        <w:t>, de cloner le projet, puis d’ouvrir la solution à : « POO/TankBattleV2/TankBattleV2.sln ». A partir de là vous aurez accès à toutes les classes et donc tout le code.</w:t>
      </w:r>
    </w:p>
    <w:p w14:paraId="55A39758" w14:textId="77777777" w:rsidR="00EC32E3" w:rsidRDefault="00EC32E3" w:rsidP="00EC32E3">
      <w:pPr>
        <w:ind w:left="567"/>
        <w:rPr>
          <w:rFonts w:eastAsia="Arial"/>
        </w:rPr>
      </w:pPr>
      <w:r>
        <w:rPr>
          <w:rFonts w:eastAsia="Arial"/>
        </w:rPr>
        <w:t xml:space="preserve">La version de mon système d’exploitation est Windows 10 22H2 19045.4894. J’ai également utilisé Visual Studio, dont la version est 17.9.4. </w:t>
      </w:r>
    </w:p>
    <w:p w14:paraId="7FF1F4C4" w14:textId="77777777" w:rsidR="00EC32E3" w:rsidRDefault="00EC32E3" w:rsidP="00EC32E3">
      <w:pPr>
        <w:ind w:left="567"/>
        <w:rPr>
          <w:rFonts w:eastAsia="Arial"/>
        </w:rPr>
      </w:pPr>
      <w:r>
        <w:rPr>
          <w:rFonts w:eastAsia="Arial"/>
        </w:rPr>
        <w:t>Pour le matériel, un simple PC de bureautique avec un Intel® Core™ i7-11700 de 2.50Ghz, 32 GO de RAM, 512 GO de stockage, et un intel® UHD Graphics 750 a été utilisé.</w:t>
      </w:r>
    </w:p>
    <w:p w14:paraId="0047EF54" w14:textId="77777777" w:rsidR="00EC32E3" w:rsidRDefault="00EC32E3" w:rsidP="00EC32E3">
      <w:pPr>
        <w:ind w:left="567"/>
        <w:rPr>
          <w:rFonts w:eastAsia="Arial"/>
        </w:rPr>
      </w:pPr>
    </w:p>
    <w:p w14:paraId="62B52130" w14:textId="0E32E228" w:rsidR="00EC32E3" w:rsidRPr="00033D4B" w:rsidRDefault="00EC32E3" w:rsidP="00033D4B">
      <w:pPr>
        <w:pStyle w:val="Titre3"/>
        <w:rPr>
          <w:rFonts w:eastAsia="Arial"/>
        </w:rPr>
      </w:pPr>
      <w:bookmarkStart w:id="56" w:name="_Toc181370727"/>
      <w:r w:rsidRPr="00033D4B">
        <w:rPr>
          <w:rFonts w:eastAsia="Arial"/>
        </w:rPr>
        <w:lastRenderedPageBreak/>
        <w:t>Liste des fichiers</w:t>
      </w:r>
      <w:bookmarkEnd w:id="56"/>
    </w:p>
    <w:p w14:paraId="59C706B4" w14:textId="77777777" w:rsidR="00EC32E3" w:rsidRDefault="00EC32E3" w:rsidP="00EC32E3">
      <w:pPr>
        <w:keepNext/>
        <w:tabs>
          <w:tab w:val="left" w:pos="576"/>
        </w:tabs>
        <w:spacing w:before="240" w:after="60"/>
        <w:ind w:left="576"/>
        <w:rPr>
          <w:rFonts w:eastAsia="Arial" w:cs="Arial"/>
          <w:bCs/>
        </w:rPr>
      </w:pPr>
      <w:r>
        <w:rPr>
          <w:rFonts w:eastAsia="Arial" w:cs="Arial"/>
          <w:bCs/>
        </w:rPr>
        <w:t>Ci-dessous se trouve la liste complète des fichiers du jeu. En premier temps se trouve les classes, puis les autres fichiers.</w:t>
      </w:r>
    </w:p>
    <w:p w14:paraId="43590E91" w14:textId="77777777" w:rsidR="00EC32E3" w:rsidRDefault="00EC32E3" w:rsidP="00EC32E3">
      <w:pPr>
        <w:keepNext/>
        <w:tabs>
          <w:tab w:val="left" w:pos="576"/>
        </w:tabs>
        <w:spacing w:before="240" w:after="60"/>
        <w:ind w:left="576"/>
        <w:rPr>
          <w:rFonts w:eastAsia="Arial" w:cs="Arial"/>
          <w:bCs/>
          <w:u w:val="single"/>
        </w:rPr>
      </w:pPr>
      <w:r w:rsidRPr="00A03F64">
        <w:rPr>
          <w:rFonts w:eastAsia="Arial" w:cs="Arial"/>
          <w:bCs/>
          <w:u w:val="single"/>
        </w:rPr>
        <w:t xml:space="preserve">Classe : </w:t>
      </w:r>
    </w:p>
    <w:p w14:paraId="4A90AF16" w14:textId="77777777" w:rsidR="00EC32E3" w:rsidRDefault="00EC32E3" w:rsidP="00EC32E3">
      <w:pPr>
        <w:keepNext/>
        <w:tabs>
          <w:tab w:val="left" w:pos="576"/>
        </w:tabs>
        <w:spacing w:before="240" w:after="60"/>
        <w:ind w:left="576"/>
        <w:rPr>
          <w:rFonts w:eastAsia="Arial" w:cs="Arial"/>
          <w:bCs/>
        </w:rPr>
      </w:pPr>
      <w:r w:rsidRPr="00A03F64">
        <w:rPr>
          <w:rFonts w:eastAsia="Arial" w:cs="Arial"/>
          <w:bCs/>
          <w:highlight w:val="yellow"/>
        </w:rPr>
        <w:t>Bullet.cs</w:t>
      </w:r>
      <w:r>
        <w:rPr>
          <w:rFonts w:eastAsia="Arial" w:cs="Arial"/>
          <w:bCs/>
        </w:rPr>
        <w:t> : Configuration et calcul des tirs ennemis et alliés.</w:t>
      </w:r>
    </w:p>
    <w:p w14:paraId="2B99B3BD" w14:textId="77777777" w:rsidR="00EC32E3" w:rsidRDefault="00EC32E3" w:rsidP="00EC32E3">
      <w:pPr>
        <w:keepNext/>
        <w:tabs>
          <w:tab w:val="left" w:pos="576"/>
        </w:tabs>
        <w:spacing w:before="240" w:after="60"/>
        <w:ind w:left="576"/>
        <w:rPr>
          <w:rFonts w:eastAsia="Arial" w:cs="Arial"/>
          <w:bCs/>
        </w:rPr>
      </w:pPr>
      <w:r w:rsidRPr="00A03F64">
        <w:rPr>
          <w:rFonts w:eastAsia="Arial" w:cs="Arial"/>
          <w:bCs/>
          <w:highlight w:val="yellow"/>
        </w:rPr>
        <w:t>Player.cs</w:t>
      </w:r>
      <w:r>
        <w:rPr>
          <w:rFonts w:eastAsia="Arial" w:cs="Arial"/>
          <w:bCs/>
        </w:rPr>
        <w:t> : Logique de déplacement, placement de protection, tir, du joueur.</w:t>
      </w:r>
    </w:p>
    <w:p w14:paraId="42911DD8" w14:textId="77777777" w:rsidR="00EC32E3" w:rsidRDefault="00EC32E3" w:rsidP="00EC32E3">
      <w:pPr>
        <w:keepNext/>
        <w:tabs>
          <w:tab w:val="left" w:pos="576"/>
        </w:tabs>
        <w:spacing w:before="240" w:after="60"/>
        <w:ind w:left="576"/>
        <w:rPr>
          <w:rFonts w:eastAsia="Arial" w:cs="Arial"/>
          <w:bCs/>
        </w:rPr>
      </w:pPr>
      <w:r w:rsidRPr="00A03F64">
        <w:rPr>
          <w:rFonts w:eastAsia="Arial" w:cs="Arial"/>
          <w:bCs/>
          <w:highlight w:val="yellow"/>
        </w:rPr>
        <w:t>Protection.cs</w:t>
      </w:r>
      <w:r>
        <w:rPr>
          <w:rFonts w:eastAsia="Arial" w:cs="Arial"/>
          <w:bCs/>
        </w:rPr>
        <w:t xml:space="preserve"> : Configuration et dessin de la protection </w:t>
      </w:r>
    </w:p>
    <w:p w14:paraId="5432CC8C" w14:textId="77777777" w:rsidR="00EC32E3" w:rsidRDefault="00EC32E3" w:rsidP="00EC32E3">
      <w:pPr>
        <w:keepNext/>
        <w:tabs>
          <w:tab w:val="left" w:pos="576"/>
        </w:tabs>
        <w:spacing w:before="240" w:after="60"/>
        <w:ind w:left="576"/>
        <w:rPr>
          <w:rFonts w:eastAsia="Arial" w:cs="Arial"/>
          <w:bCs/>
        </w:rPr>
      </w:pPr>
      <w:r w:rsidRPr="000A11C3">
        <w:rPr>
          <w:rFonts w:eastAsia="Arial" w:cs="Arial"/>
          <w:bCs/>
          <w:highlight w:val="yellow"/>
        </w:rPr>
        <w:t>Tank.cs</w:t>
      </w:r>
      <w:r>
        <w:rPr>
          <w:rFonts w:eastAsia="Arial" w:cs="Arial"/>
          <w:bCs/>
        </w:rPr>
        <w:t> : Logique de tir automatique, déplacement automatique</w:t>
      </w:r>
    </w:p>
    <w:p w14:paraId="3BDDF1F9" w14:textId="77777777" w:rsidR="00EC32E3" w:rsidRDefault="00EC32E3" w:rsidP="00EC32E3">
      <w:pPr>
        <w:keepNext/>
        <w:tabs>
          <w:tab w:val="left" w:pos="576"/>
        </w:tabs>
        <w:spacing w:before="240" w:after="60"/>
        <w:ind w:left="576"/>
        <w:rPr>
          <w:rFonts w:eastAsia="Arial" w:cs="Arial"/>
          <w:bCs/>
        </w:rPr>
      </w:pPr>
      <w:r w:rsidRPr="000A11C3">
        <w:rPr>
          <w:rFonts w:eastAsia="Arial" w:cs="Arial"/>
          <w:bCs/>
          <w:highlight w:val="yellow"/>
        </w:rPr>
        <w:t>Entity.cs</w:t>
      </w:r>
      <w:r>
        <w:rPr>
          <w:rFonts w:eastAsia="Arial" w:cs="Arial"/>
          <w:bCs/>
        </w:rPr>
        <w:t> : Modèle pour toutes les entités avec des propriétés définies (Tout objet ayant une position, point de vie etc..)</w:t>
      </w:r>
    </w:p>
    <w:p w14:paraId="4C98B280" w14:textId="77777777" w:rsidR="00EC32E3" w:rsidRDefault="00EC32E3" w:rsidP="00EC32E3">
      <w:pPr>
        <w:keepNext/>
        <w:tabs>
          <w:tab w:val="left" w:pos="576"/>
        </w:tabs>
        <w:spacing w:before="240" w:after="60"/>
        <w:ind w:left="576"/>
        <w:rPr>
          <w:rFonts w:eastAsia="Arial" w:cs="Arial"/>
          <w:bCs/>
        </w:rPr>
      </w:pPr>
      <w:r w:rsidRPr="00E43258">
        <w:rPr>
          <w:rFonts w:eastAsia="Arial" w:cs="Arial"/>
          <w:bCs/>
          <w:highlight w:val="yellow"/>
        </w:rPr>
        <w:t>IEntity.cs</w:t>
      </w:r>
      <w:r>
        <w:rPr>
          <w:rFonts w:eastAsia="Arial" w:cs="Arial"/>
          <w:bCs/>
        </w:rPr>
        <w:t> : Défini toutes les méthodes qu’une entité doit inclure</w:t>
      </w:r>
    </w:p>
    <w:p w14:paraId="1904B890" w14:textId="77777777" w:rsidR="00EC32E3" w:rsidRDefault="00EC32E3" w:rsidP="00EC32E3">
      <w:pPr>
        <w:keepNext/>
        <w:tabs>
          <w:tab w:val="left" w:pos="576"/>
        </w:tabs>
        <w:spacing w:before="240" w:after="60"/>
        <w:ind w:left="576"/>
        <w:rPr>
          <w:rFonts w:eastAsia="Arial" w:cs="Arial"/>
          <w:bCs/>
        </w:rPr>
      </w:pPr>
      <w:r w:rsidRPr="00E43258">
        <w:rPr>
          <w:rFonts w:eastAsia="Arial" w:cs="Arial"/>
          <w:bCs/>
          <w:highlight w:val="yellow"/>
        </w:rPr>
        <w:t>IMovable.cs</w:t>
      </w:r>
      <w:r>
        <w:rPr>
          <w:rFonts w:eastAsia="Arial" w:cs="Arial"/>
          <w:bCs/>
        </w:rPr>
        <w:t> : Défini toutes les propriétés qu’une entité ayant la capacité de bouger doit inclure</w:t>
      </w:r>
    </w:p>
    <w:p w14:paraId="65291A8B" w14:textId="77777777" w:rsidR="00EC32E3" w:rsidRDefault="00EC32E3" w:rsidP="00EC32E3">
      <w:pPr>
        <w:keepNext/>
        <w:tabs>
          <w:tab w:val="left" w:pos="576"/>
        </w:tabs>
        <w:spacing w:before="240" w:after="60"/>
        <w:ind w:left="576"/>
        <w:rPr>
          <w:rFonts w:eastAsia="Arial" w:cs="Arial"/>
          <w:bCs/>
        </w:rPr>
      </w:pPr>
      <w:r w:rsidRPr="00E43258">
        <w:rPr>
          <w:rFonts w:eastAsia="Arial" w:cs="Arial"/>
          <w:bCs/>
          <w:highlight w:val="yellow"/>
        </w:rPr>
        <w:t>IShootable.cs</w:t>
      </w:r>
      <w:r>
        <w:rPr>
          <w:rFonts w:eastAsia="Arial" w:cs="Arial"/>
          <w:bCs/>
        </w:rPr>
        <w:t> : Défini toutes les propriétés qu’une entité ayant la capacité de tirer doit inclure</w:t>
      </w:r>
    </w:p>
    <w:p w14:paraId="74EC231B" w14:textId="77777777" w:rsidR="00EC32E3" w:rsidRDefault="00EC32E3" w:rsidP="00EC32E3">
      <w:pPr>
        <w:keepNext/>
        <w:tabs>
          <w:tab w:val="left" w:pos="576"/>
        </w:tabs>
        <w:spacing w:before="240" w:after="60"/>
        <w:ind w:left="576"/>
        <w:rPr>
          <w:rFonts w:eastAsia="Arial" w:cs="Arial"/>
          <w:bCs/>
        </w:rPr>
      </w:pPr>
      <w:r w:rsidRPr="00E43258">
        <w:rPr>
          <w:rFonts w:eastAsia="Arial" w:cs="Arial"/>
          <w:bCs/>
          <w:highlight w:val="yellow"/>
        </w:rPr>
        <w:t>EntityManager.cs</w:t>
      </w:r>
      <w:r>
        <w:rPr>
          <w:rFonts w:eastAsia="Arial" w:cs="Arial"/>
          <w:bCs/>
        </w:rPr>
        <w:t> : S’occupe de gérer toutes les entités (Update, Draw, Suppression, Collision, etc…)</w:t>
      </w:r>
    </w:p>
    <w:p w14:paraId="220BB022" w14:textId="77777777" w:rsidR="00EC32E3" w:rsidRDefault="00EC32E3" w:rsidP="00EC32E3">
      <w:pPr>
        <w:keepNext/>
        <w:tabs>
          <w:tab w:val="left" w:pos="576"/>
        </w:tabs>
        <w:spacing w:before="240" w:after="60"/>
        <w:ind w:left="576"/>
        <w:rPr>
          <w:rFonts w:eastAsia="Arial" w:cs="Arial"/>
          <w:bCs/>
        </w:rPr>
      </w:pPr>
      <w:r w:rsidRPr="00E43258">
        <w:rPr>
          <w:rFonts w:eastAsia="Arial" w:cs="Arial"/>
          <w:bCs/>
          <w:highlight w:val="yellow"/>
        </w:rPr>
        <w:t>Level.cs</w:t>
      </w:r>
      <w:r>
        <w:rPr>
          <w:rFonts w:eastAsia="Arial" w:cs="Arial"/>
          <w:bCs/>
        </w:rPr>
        <w:t> : S’occupe de lancer la partie, et d’initier les entités. Avec un nombre de tank prédéfinis.</w:t>
      </w:r>
    </w:p>
    <w:p w14:paraId="3570BC6D" w14:textId="77777777" w:rsidR="00EC32E3" w:rsidRDefault="00EC32E3" w:rsidP="00EC32E3">
      <w:pPr>
        <w:keepNext/>
        <w:tabs>
          <w:tab w:val="left" w:pos="576"/>
        </w:tabs>
        <w:spacing w:before="240" w:after="60"/>
        <w:ind w:left="576"/>
        <w:rPr>
          <w:rFonts w:eastAsia="Arial" w:cs="Arial"/>
          <w:bCs/>
        </w:rPr>
      </w:pPr>
      <w:r w:rsidRPr="00E43258">
        <w:rPr>
          <w:rFonts w:eastAsia="Arial" w:cs="Arial"/>
          <w:bCs/>
          <w:highlight w:val="yellow"/>
        </w:rPr>
        <w:t>Config.cs</w:t>
      </w:r>
      <w:r>
        <w:rPr>
          <w:rFonts w:eastAsia="Arial" w:cs="Arial"/>
          <w:bCs/>
        </w:rPr>
        <w:t> : Gère la configuration de l’écran et les paramètres de la partie.</w:t>
      </w:r>
    </w:p>
    <w:p w14:paraId="40F984A7" w14:textId="77777777" w:rsidR="00EC32E3" w:rsidRDefault="00EC32E3" w:rsidP="00EC32E3">
      <w:pPr>
        <w:keepNext/>
        <w:tabs>
          <w:tab w:val="left" w:pos="576"/>
        </w:tabs>
        <w:spacing w:before="240" w:after="60"/>
        <w:ind w:left="576"/>
        <w:rPr>
          <w:rFonts w:eastAsia="Arial" w:cs="Arial"/>
          <w:bCs/>
        </w:rPr>
      </w:pPr>
      <w:r w:rsidRPr="00E43258">
        <w:rPr>
          <w:rFonts w:eastAsia="Arial" w:cs="Arial"/>
          <w:bCs/>
          <w:highlight w:val="yellow"/>
        </w:rPr>
        <w:t>EntityConfig.cs</w:t>
      </w:r>
      <w:r>
        <w:rPr>
          <w:rFonts w:eastAsia="Arial" w:cs="Arial"/>
          <w:bCs/>
        </w:rPr>
        <w:t> : Défini toutes les caractéristiques de chaque entité (ex : vitesse, cooldown de tir, etc…)</w:t>
      </w:r>
    </w:p>
    <w:p w14:paraId="3F62D974" w14:textId="77777777" w:rsidR="00EC32E3" w:rsidRDefault="00EC32E3" w:rsidP="00EC32E3">
      <w:pPr>
        <w:keepNext/>
        <w:tabs>
          <w:tab w:val="left" w:pos="576"/>
        </w:tabs>
        <w:spacing w:before="240" w:after="60"/>
        <w:ind w:left="576"/>
        <w:rPr>
          <w:rFonts w:eastAsia="Arial" w:cs="Arial"/>
          <w:bCs/>
        </w:rPr>
      </w:pPr>
      <w:r w:rsidRPr="00E43258">
        <w:rPr>
          <w:rFonts w:eastAsia="Arial" w:cs="Arial"/>
          <w:bCs/>
          <w:highlight w:val="yellow"/>
        </w:rPr>
        <w:t>GlobalHelpers.cs</w:t>
      </w:r>
      <w:r>
        <w:rPr>
          <w:rFonts w:eastAsia="Arial" w:cs="Arial"/>
          <w:bCs/>
        </w:rPr>
        <w:t> : Gère les entrées de l’utilisateur et la création de nombre aléatoire.</w:t>
      </w:r>
    </w:p>
    <w:p w14:paraId="4E3D085D" w14:textId="77777777" w:rsidR="00EC32E3" w:rsidRDefault="00EC32E3" w:rsidP="00EC32E3">
      <w:pPr>
        <w:keepNext/>
        <w:tabs>
          <w:tab w:val="left" w:pos="576"/>
        </w:tabs>
        <w:spacing w:before="240" w:after="60"/>
        <w:ind w:left="576"/>
        <w:rPr>
          <w:rFonts w:eastAsia="Arial" w:cs="Arial"/>
          <w:bCs/>
        </w:rPr>
      </w:pPr>
      <w:r w:rsidRPr="003D5A98">
        <w:rPr>
          <w:rFonts w:eastAsia="Arial" w:cs="Arial"/>
          <w:bCs/>
          <w:highlight w:val="yellow"/>
        </w:rPr>
        <w:t>Visuals.cs</w:t>
      </w:r>
      <w:r>
        <w:rPr>
          <w:rFonts w:eastAsia="Arial" w:cs="Arial"/>
          <w:bCs/>
        </w:rPr>
        <w:t> : S’occupe de charger tout les aspects visuels du jeu au lancement.</w:t>
      </w:r>
    </w:p>
    <w:p w14:paraId="1676ADBB" w14:textId="77777777" w:rsidR="00EC32E3" w:rsidRDefault="00EC32E3" w:rsidP="00EC32E3">
      <w:pPr>
        <w:keepNext/>
        <w:tabs>
          <w:tab w:val="left" w:pos="576"/>
        </w:tabs>
        <w:spacing w:before="240" w:after="60"/>
        <w:ind w:left="576"/>
        <w:rPr>
          <w:rFonts w:eastAsia="Arial" w:cs="Arial"/>
          <w:bCs/>
        </w:rPr>
      </w:pPr>
      <w:r w:rsidRPr="003D5A98">
        <w:rPr>
          <w:rFonts w:eastAsia="Arial" w:cs="Arial"/>
          <w:bCs/>
          <w:highlight w:val="yellow"/>
        </w:rPr>
        <w:t>Buttons.cs</w:t>
      </w:r>
      <w:r>
        <w:rPr>
          <w:rFonts w:eastAsia="Arial" w:cs="Arial"/>
          <w:bCs/>
        </w:rPr>
        <w:t> : Permet la création de bouton.</w:t>
      </w:r>
    </w:p>
    <w:p w14:paraId="61F39F85" w14:textId="77777777" w:rsidR="00EC32E3" w:rsidRDefault="00EC32E3" w:rsidP="00EC32E3">
      <w:pPr>
        <w:keepNext/>
        <w:tabs>
          <w:tab w:val="left" w:pos="576"/>
        </w:tabs>
        <w:spacing w:before="240" w:after="60"/>
        <w:ind w:left="576"/>
        <w:rPr>
          <w:rFonts w:eastAsia="Arial" w:cs="Arial"/>
          <w:bCs/>
        </w:rPr>
      </w:pPr>
      <w:r w:rsidRPr="003D5A98">
        <w:rPr>
          <w:rFonts w:eastAsia="Arial" w:cs="Arial"/>
          <w:bCs/>
          <w:highlight w:val="yellow"/>
        </w:rPr>
        <w:t>Menu.cs</w:t>
      </w:r>
      <w:r>
        <w:rPr>
          <w:rFonts w:eastAsia="Arial" w:cs="Arial"/>
          <w:bCs/>
        </w:rPr>
        <w:t> : Permet la création d’une interface en utilisant des boutons.</w:t>
      </w:r>
    </w:p>
    <w:p w14:paraId="5A3BA12F" w14:textId="77777777" w:rsidR="00EC32E3" w:rsidRDefault="00EC32E3" w:rsidP="00EC32E3">
      <w:pPr>
        <w:keepNext/>
        <w:tabs>
          <w:tab w:val="left" w:pos="576"/>
        </w:tabs>
        <w:spacing w:before="240" w:after="60"/>
        <w:ind w:left="576"/>
        <w:rPr>
          <w:rFonts w:eastAsia="Arial" w:cs="Arial"/>
          <w:bCs/>
        </w:rPr>
      </w:pPr>
      <w:r w:rsidRPr="003D5A98">
        <w:rPr>
          <w:rFonts w:eastAsia="Arial" w:cs="Arial"/>
          <w:bCs/>
          <w:highlight w:val="yellow"/>
        </w:rPr>
        <w:t>Program.cs</w:t>
      </w:r>
      <w:r>
        <w:rPr>
          <w:rFonts w:eastAsia="Arial" w:cs="Arial"/>
          <w:bCs/>
        </w:rPr>
        <w:t> : S’occupe de créer GameRoot.</w:t>
      </w:r>
    </w:p>
    <w:p w14:paraId="3CA3692F" w14:textId="77777777" w:rsidR="00EC32E3" w:rsidRDefault="00EC32E3" w:rsidP="00EC32E3">
      <w:pPr>
        <w:keepNext/>
        <w:tabs>
          <w:tab w:val="left" w:pos="576"/>
        </w:tabs>
        <w:spacing w:before="240" w:after="60"/>
        <w:ind w:left="576"/>
        <w:rPr>
          <w:rFonts w:eastAsia="Arial" w:cs="Arial"/>
          <w:bCs/>
        </w:rPr>
      </w:pPr>
      <w:r w:rsidRPr="003D5A98">
        <w:rPr>
          <w:rFonts w:eastAsia="Arial" w:cs="Arial"/>
          <w:bCs/>
          <w:highlight w:val="yellow"/>
        </w:rPr>
        <w:lastRenderedPageBreak/>
        <w:t>GameRoot.cs</w:t>
      </w:r>
      <w:r>
        <w:rPr>
          <w:rFonts w:eastAsia="Arial" w:cs="Arial"/>
          <w:bCs/>
        </w:rPr>
        <w:t> : Fichier par défaut, gérant le jeu.</w:t>
      </w:r>
    </w:p>
    <w:p w14:paraId="6406F322" w14:textId="77777777" w:rsidR="00EC32E3" w:rsidRDefault="00EC32E3" w:rsidP="00EC32E3">
      <w:pPr>
        <w:keepNext/>
        <w:tabs>
          <w:tab w:val="left" w:pos="576"/>
        </w:tabs>
        <w:spacing w:before="240" w:after="60"/>
        <w:ind w:left="576"/>
        <w:rPr>
          <w:rFonts w:eastAsia="Arial" w:cs="Arial"/>
          <w:bCs/>
          <w:u w:val="single"/>
        </w:rPr>
      </w:pPr>
      <w:r w:rsidRPr="00386C2D">
        <w:rPr>
          <w:rFonts w:eastAsia="Arial" w:cs="Arial"/>
          <w:bCs/>
          <w:u w:val="single"/>
        </w:rPr>
        <w:t>Autres :</w:t>
      </w:r>
    </w:p>
    <w:p w14:paraId="79AA4EFE" w14:textId="77777777" w:rsidR="00EC32E3" w:rsidRPr="009E5B79" w:rsidRDefault="00EC32E3" w:rsidP="00EC32E3">
      <w:pPr>
        <w:keepNext/>
        <w:tabs>
          <w:tab w:val="left" w:pos="576"/>
        </w:tabs>
        <w:spacing w:before="240" w:after="60"/>
        <w:ind w:left="576"/>
        <w:rPr>
          <w:rFonts w:eastAsia="Arial" w:cstheme="minorHAnsi"/>
          <w:bCs/>
        </w:rPr>
      </w:pPr>
      <w:r w:rsidRPr="009E5B79">
        <w:rPr>
          <w:rFonts w:eastAsia="Arial" w:cstheme="minorHAnsi"/>
          <w:bCs/>
        </w:rPr>
        <w:t>*dossier Content : Stock tous les sprites du jeu.</w:t>
      </w:r>
    </w:p>
    <w:p w14:paraId="15A558D7" w14:textId="77777777" w:rsidR="00EC32E3" w:rsidRPr="009E5B79" w:rsidRDefault="00EC32E3" w:rsidP="00EC32E3">
      <w:pPr>
        <w:rPr>
          <w:rFonts w:eastAsia="Arial" w:cstheme="minorHAnsi"/>
        </w:rPr>
      </w:pPr>
      <w:r w:rsidRPr="009E5B79">
        <w:rPr>
          <w:rFonts w:eastAsia="Arial" w:cstheme="minorHAnsi"/>
        </w:rPr>
        <w:tab/>
        <w:t>app.manifest : Fichier de configuration de l’application.</w:t>
      </w:r>
    </w:p>
    <w:p w14:paraId="034DFF9C" w14:textId="77777777" w:rsidR="00EC32E3" w:rsidRPr="009E5B79" w:rsidRDefault="00EC32E3" w:rsidP="00EC32E3">
      <w:pPr>
        <w:rPr>
          <w:rFonts w:eastAsia="Arial" w:cstheme="minorHAnsi"/>
        </w:rPr>
      </w:pPr>
      <w:r w:rsidRPr="009E5B79">
        <w:rPr>
          <w:rFonts w:eastAsia="Arial" w:cstheme="minorHAnsi"/>
        </w:rPr>
        <w:tab/>
        <w:t>TankBattleV2.sln : Solution du projet.</w:t>
      </w:r>
    </w:p>
    <w:p w14:paraId="6253AC6E" w14:textId="77777777" w:rsidR="00EC32E3" w:rsidRDefault="00EC32E3" w:rsidP="00EC32E3">
      <w:pPr>
        <w:rPr>
          <w:rFonts w:eastAsia="Arial" w:cs="Arial"/>
        </w:rPr>
      </w:pPr>
      <w:r>
        <w:rPr>
          <w:rFonts w:eastAsia="Arial" w:cs="Arial"/>
        </w:rPr>
        <w:tab/>
      </w:r>
    </w:p>
    <w:p w14:paraId="6DA99FDA" w14:textId="77777777" w:rsidR="00E164A3" w:rsidRDefault="00E164A3" w:rsidP="00E164A3"/>
    <w:p w14:paraId="1CEBEA2A" w14:textId="77777777" w:rsidR="00E164A3" w:rsidRPr="00E164A3" w:rsidRDefault="00E164A3" w:rsidP="00E164A3"/>
    <w:p w14:paraId="21830EE6" w14:textId="77777777" w:rsidR="00A943C5" w:rsidRPr="00A943C5" w:rsidRDefault="00A943C5" w:rsidP="00A943C5"/>
    <w:p w14:paraId="3BDF4587" w14:textId="77777777" w:rsidR="00A943C5" w:rsidRPr="00A943C5" w:rsidRDefault="00A943C5" w:rsidP="00A943C5">
      <w:pPr>
        <w:ind w:left="1134" w:hanging="774"/>
        <w:rPr>
          <w:b/>
          <w:bCs/>
          <w:i/>
          <w:iCs/>
          <w:color w:val="FF0000"/>
        </w:rPr>
      </w:pPr>
      <w:r w:rsidRPr="00A943C5">
        <w:rPr>
          <w:b/>
          <w:bCs/>
          <w:i/>
          <w:iCs/>
          <w:color w:val="FF0000"/>
        </w:rPr>
        <w:t>Ce chapitre décrit précisément comment un employé qualifié peut recréer l’environnement dans lequel vous avez effectué ce travail</w:t>
      </w:r>
    </w:p>
    <w:p w14:paraId="7F7B19D1" w14:textId="77777777" w:rsidR="0049659A" w:rsidRDefault="0049659A" w:rsidP="0049659A">
      <w:pPr>
        <w:pStyle w:val="Titre2"/>
        <w:rPr>
          <w:i w:val="0"/>
          <w:iCs/>
        </w:rPr>
      </w:pPr>
      <w:bookmarkStart w:id="57" w:name="_Toc181370728"/>
      <w:r w:rsidRPr="00791020">
        <w:rPr>
          <w:i w:val="0"/>
          <w:iCs/>
        </w:rPr>
        <w:t>Description des test</w:t>
      </w:r>
      <w:bookmarkEnd w:id="52"/>
      <w:r w:rsidRPr="00791020">
        <w:rPr>
          <w:i w:val="0"/>
          <w:iCs/>
        </w:rPr>
        <w:t>s effectués</w:t>
      </w:r>
      <w:bookmarkEnd w:id="53"/>
      <w:bookmarkEnd w:id="57"/>
    </w:p>
    <w:p w14:paraId="5EEEEA50" w14:textId="77777777" w:rsidR="00033D4B" w:rsidRDefault="00033D4B" w:rsidP="00033D4B">
      <w:pPr>
        <w:pStyle w:val="Titre3"/>
      </w:pPr>
      <w:bookmarkStart w:id="58" w:name="_Toc181367294"/>
      <w:bookmarkStart w:id="59" w:name="_Toc181370729"/>
      <w:r>
        <w:t>Sprint 1</w:t>
      </w:r>
      <w:bookmarkEnd w:id="58"/>
      <w:bookmarkEnd w:id="59"/>
    </w:p>
    <w:p w14:paraId="0E9FDC34" w14:textId="77777777" w:rsidR="00033D4B" w:rsidRDefault="00033D4B" w:rsidP="00033D4B">
      <w:pPr>
        <w:pStyle w:val="Titre4"/>
      </w:pPr>
      <w:r>
        <w:t>Collisions</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221"/>
        <w:gridCol w:w="7253"/>
        <w:gridCol w:w="586"/>
      </w:tblGrid>
      <w:tr w:rsidR="00033D4B" w14:paraId="5036E6BE" w14:textId="77777777" w:rsidTr="00881178">
        <w:tc>
          <w:tcPr>
            <w:tcW w:w="0" w:type="auto"/>
          </w:tcPr>
          <w:p w14:paraId="25CF61E7" w14:textId="77777777" w:rsidR="00033D4B" w:rsidRDefault="00033D4B" w:rsidP="00881178">
            <w:r>
              <w:t>Tank</w:t>
            </w:r>
          </w:p>
        </w:tc>
        <w:tc>
          <w:tcPr>
            <w:tcW w:w="0" w:type="auto"/>
          </w:tcPr>
          <w:p w14:paraId="1FEB9870" w14:textId="77777777" w:rsidR="00033D4B" w:rsidRDefault="00033D4B" w:rsidP="00881178">
            <w:r>
              <w:t>Dans le jeu quand une munitions rentre dans un tank le tank perd une vie</w:t>
            </w:r>
          </w:p>
        </w:tc>
        <w:tc>
          <w:tcPr>
            <w:tcW w:w="0" w:type="auto"/>
          </w:tcPr>
          <w:p w14:paraId="2C43B909" w14:textId="77777777" w:rsidR="00033D4B" w:rsidRDefault="00033D4B" w:rsidP="00881178">
            <w:r>
              <w:t>OK</w:t>
            </w:r>
          </w:p>
          <w:p w14:paraId="3D1E5886" w14:textId="77777777" w:rsidR="00033D4B" w:rsidRDefault="00033D4B" w:rsidP="00881178">
            <w:r>
              <w:t>30 Oct</w:t>
            </w:r>
          </w:p>
        </w:tc>
      </w:tr>
      <w:tr w:rsidR="00033D4B" w14:paraId="3E11D2DA" w14:textId="77777777" w:rsidTr="00881178">
        <w:tc>
          <w:tcPr>
            <w:tcW w:w="0" w:type="auto"/>
          </w:tcPr>
          <w:p w14:paraId="653EED99" w14:textId="77777777" w:rsidR="00033D4B" w:rsidRDefault="00033D4B" w:rsidP="00881178">
            <w:r>
              <w:t>Protections</w:t>
            </w:r>
          </w:p>
        </w:tc>
        <w:tc>
          <w:tcPr>
            <w:tcW w:w="0" w:type="auto"/>
          </w:tcPr>
          <w:p w14:paraId="3A2DF9F9" w14:textId="77777777" w:rsidR="00033D4B" w:rsidRDefault="00033D4B" w:rsidP="00881178">
            <w:r>
              <w:t>Dans le jeu, quand une munitions allié ou adverse rentre dans une protection elle perd une vie.</w:t>
            </w:r>
          </w:p>
        </w:tc>
        <w:tc>
          <w:tcPr>
            <w:tcW w:w="0" w:type="auto"/>
          </w:tcPr>
          <w:p w14:paraId="10DB94CF" w14:textId="77777777" w:rsidR="00033D4B" w:rsidRDefault="00033D4B" w:rsidP="00881178">
            <w:r>
              <w:t>OK</w:t>
            </w:r>
          </w:p>
          <w:p w14:paraId="52E88A63" w14:textId="77777777" w:rsidR="00033D4B" w:rsidRDefault="00033D4B" w:rsidP="00881178">
            <w:r>
              <w:t>30 Oct</w:t>
            </w:r>
          </w:p>
        </w:tc>
      </w:tr>
      <w:tr w:rsidR="00033D4B" w14:paraId="478A2168" w14:textId="77777777" w:rsidTr="00881178">
        <w:tc>
          <w:tcPr>
            <w:tcW w:w="0" w:type="auto"/>
          </w:tcPr>
          <w:p w14:paraId="4CD2DBB2" w14:textId="77777777" w:rsidR="00033D4B" w:rsidRDefault="00033D4B" w:rsidP="00881178">
            <w:r>
              <w:t>Munitions</w:t>
            </w:r>
          </w:p>
        </w:tc>
        <w:tc>
          <w:tcPr>
            <w:tcW w:w="0" w:type="auto"/>
          </w:tcPr>
          <w:p w14:paraId="50432816" w14:textId="77777777" w:rsidR="00033D4B" w:rsidRDefault="00033D4B" w:rsidP="00881178">
            <w:r>
              <w:t>Dans le jeu quand une munitions rentre en contact avec un tank, un joueur ou une protection, elle se supprime</w:t>
            </w:r>
          </w:p>
        </w:tc>
        <w:tc>
          <w:tcPr>
            <w:tcW w:w="0" w:type="auto"/>
          </w:tcPr>
          <w:p w14:paraId="3B65A777" w14:textId="77777777" w:rsidR="00033D4B" w:rsidRDefault="00033D4B" w:rsidP="00881178">
            <w:r>
              <w:t>OK</w:t>
            </w:r>
          </w:p>
          <w:p w14:paraId="45D6410B" w14:textId="77777777" w:rsidR="00033D4B" w:rsidRDefault="00033D4B" w:rsidP="00881178">
            <w:r>
              <w:t>30 Oct</w:t>
            </w:r>
          </w:p>
        </w:tc>
      </w:tr>
      <w:tr w:rsidR="00033D4B" w14:paraId="353AA049" w14:textId="77777777" w:rsidTr="00881178">
        <w:tc>
          <w:tcPr>
            <w:tcW w:w="0" w:type="auto"/>
          </w:tcPr>
          <w:p w14:paraId="19306787" w14:textId="77777777" w:rsidR="00033D4B" w:rsidRDefault="00033D4B" w:rsidP="00881178">
            <w:r>
              <w:t>Joueur</w:t>
            </w:r>
          </w:p>
        </w:tc>
        <w:tc>
          <w:tcPr>
            <w:tcW w:w="0" w:type="auto"/>
          </w:tcPr>
          <w:p w14:paraId="71006A3A" w14:textId="77777777" w:rsidR="00033D4B" w:rsidRDefault="00033D4B" w:rsidP="00881178">
            <w:r>
              <w:t>Dans le jeu, quand le joueur se fait toucher par un missile ennemi, il perd une vie</w:t>
            </w:r>
          </w:p>
        </w:tc>
        <w:tc>
          <w:tcPr>
            <w:tcW w:w="0" w:type="auto"/>
          </w:tcPr>
          <w:p w14:paraId="37F81826" w14:textId="77777777" w:rsidR="00033D4B" w:rsidRDefault="00033D4B" w:rsidP="00881178">
            <w:r>
              <w:t>OK</w:t>
            </w:r>
          </w:p>
          <w:p w14:paraId="43C344FE" w14:textId="77777777" w:rsidR="00033D4B" w:rsidRDefault="00033D4B" w:rsidP="00881178">
            <w:r>
              <w:t>30 Oct</w:t>
            </w:r>
          </w:p>
        </w:tc>
      </w:tr>
    </w:tbl>
    <w:p w14:paraId="2523EC75" w14:textId="77777777" w:rsidR="00033D4B" w:rsidRDefault="00033D4B" w:rsidP="00033D4B">
      <w:pPr>
        <w:pStyle w:val="Titre4"/>
      </w:pPr>
      <w:r>
        <w:t>Lancement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81"/>
        <w:gridCol w:w="7527"/>
        <w:gridCol w:w="552"/>
      </w:tblGrid>
      <w:tr w:rsidR="00033D4B" w14:paraId="1FB53773" w14:textId="77777777" w:rsidTr="00881178">
        <w:tc>
          <w:tcPr>
            <w:tcW w:w="0" w:type="auto"/>
          </w:tcPr>
          <w:p w14:paraId="6E331978" w14:textId="77777777" w:rsidR="00033D4B" w:rsidRDefault="00033D4B" w:rsidP="00881178">
            <w:r>
              <w:t>Menu</w:t>
            </w:r>
          </w:p>
        </w:tc>
        <w:tc>
          <w:tcPr>
            <w:tcW w:w="0" w:type="auto"/>
          </w:tcPr>
          <w:p w14:paraId="3965100C" w14:textId="77777777" w:rsidR="00033D4B" w:rsidRDefault="00033D4B" w:rsidP="00881178">
            <w:r>
              <w:t>Depuis le bureau, quand je lance le jeu j'arrive sur un écran de menu avec un Bouton start et exit</w:t>
            </w:r>
          </w:p>
        </w:tc>
        <w:tc>
          <w:tcPr>
            <w:tcW w:w="0" w:type="auto"/>
          </w:tcPr>
          <w:p w14:paraId="75257525" w14:textId="77777777" w:rsidR="00033D4B" w:rsidRDefault="00033D4B" w:rsidP="00881178">
            <w:r>
              <w:t>OK</w:t>
            </w:r>
          </w:p>
          <w:p w14:paraId="390C1603" w14:textId="77777777" w:rsidR="00033D4B" w:rsidRDefault="00033D4B" w:rsidP="00881178">
            <w:r>
              <w:t>30 Oct</w:t>
            </w:r>
          </w:p>
        </w:tc>
      </w:tr>
      <w:tr w:rsidR="00033D4B" w14:paraId="2F2127AB" w14:textId="77777777" w:rsidTr="00881178">
        <w:tc>
          <w:tcPr>
            <w:tcW w:w="0" w:type="auto"/>
          </w:tcPr>
          <w:p w14:paraId="061CFFC3" w14:textId="77777777" w:rsidR="00033D4B" w:rsidRDefault="00033D4B" w:rsidP="00881178">
            <w:r>
              <w:t>Bouton</w:t>
            </w:r>
          </w:p>
        </w:tc>
        <w:tc>
          <w:tcPr>
            <w:tcW w:w="0" w:type="auto"/>
          </w:tcPr>
          <w:p w14:paraId="218C8C2C" w14:textId="77777777" w:rsidR="00033D4B" w:rsidRDefault="00033D4B" w:rsidP="00881178">
            <w:r>
              <w:t>Depuis le menu  quand je clique sur le bouton start le niveau se lance avec le joueur, ennemi, et la possibilité de poser des protections</w:t>
            </w:r>
          </w:p>
        </w:tc>
        <w:tc>
          <w:tcPr>
            <w:tcW w:w="0" w:type="auto"/>
          </w:tcPr>
          <w:p w14:paraId="27EA2D88" w14:textId="77777777" w:rsidR="00033D4B" w:rsidRDefault="00033D4B" w:rsidP="00881178">
            <w:r>
              <w:t>OK</w:t>
            </w:r>
          </w:p>
          <w:p w14:paraId="5DE18110" w14:textId="77777777" w:rsidR="00033D4B" w:rsidRDefault="00033D4B" w:rsidP="00881178">
            <w:r>
              <w:t>30 Oct</w:t>
            </w:r>
          </w:p>
        </w:tc>
      </w:tr>
      <w:tr w:rsidR="00033D4B" w14:paraId="43488B02" w14:textId="77777777" w:rsidTr="00881178">
        <w:tc>
          <w:tcPr>
            <w:tcW w:w="0" w:type="auto"/>
          </w:tcPr>
          <w:p w14:paraId="25FB9155" w14:textId="77777777" w:rsidR="00033D4B" w:rsidRDefault="00033D4B" w:rsidP="00881178">
            <w:r>
              <w:t>Tank</w:t>
            </w:r>
          </w:p>
        </w:tc>
        <w:tc>
          <w:tcPr>
            <w:tcW w:w="0" w:type="auto"/>
          </w:tcPr>
          <w:p w14:paraId="3F0324EC" w14:textId="77777777" w:rsidR="00033D4B" w:rsidRDefault="00033D4B" w:rsidP="00881178">
            <w:r>
              <w:t>Dans le jeu quand les ennemis apparaissent ils ne se chevauchent pas.</w:t>
            </w:r>
          </w:p>
        </w:tc>
        <w:tc>
          <w:tcPr>
            <w:tcW w:w="0" w:type="auto"/>
          </w:tcPr>
          <w:p w14:paraId="76AC50AA" w14:textId="77777777" w:rsidR="00033D4B" w:rsidRDefault="00033D4B" w:rsidP="00881178">
            <w:r>
              <w:t>OK</w:t>
            </w:r>
          </w:p>
          <w:p w14:paraId="4B9F8F48" w14:textId="77777777" w:rsidR="00033D4B" w:rsidRDefault="00033D4B" w:rsidP="00881178">
            <w:r>
              <w:t>30 Oct</w:t>
            </w:r>
          </w:p>
        </w:tc>
      </w:tr>
      <w:tr w:rsidR="00033D4B" w14:paraId="16DB320D" w14:textId="77777777" w:rsidTr="00881178">
        <w:tc>
          <w:tcPr>
            <w:tcW w:w="0" w:type="auto"/>
          </w:tcPr>
          <w:p w14:paraId="51099B00" w14:textId="77777777" w:rsidR="00033D4B" w:rsidRDefault="00033D4B" w:rsidP="00881178">
            <w:r>
              <w:t>Relancer</w:t>
            </w:r>
          </w:p>
        </w:tc>
        <w:tc>
          <w:tcPr>
            <w:tcW w:w="0" w:type="auto"/>
          </w:tcPr>
          <w:p w14:paraId="788C2F94" w14:textId="77777777" w:rsidR="00033D4B" w:rsidRDefault="00033D4B" w:rsidP="00881178">
            <w:r>
              <w:t>A la fin de la partie, quand jappuie sur restart, je peux rejouer une partie</w:t>
            </w:r>
          </w:p>
        </w:tc>
        <w:tc>
          <w:tcPr>
            <w:tcW w:w="0" w:type="auto"/>
          </w:tcPr>
          <w:p w14:paraId="350A4624" w14:textId="77777777" w:rsidR="00033D4B" w:rsidRDefault="00033D4B" w:rsidP="00881178">
            <w:r>
              <w:t>OK</w:t>
            </w:r>
          </w:p>
          <w:p w14:paraId="663192D7" w14:textId="77777777" w:rsidR="00033D4B" w:rsidRDefault="00033D4B" w:rsidP="00881178">
            <w:r>
              <w:t>30 Oct</w:t>
            </w:r>
          </w:p>
        </w:tc>
      </w:tr>
      <w:tr w:rsidR="00033D4B" w14:paraId="4D0DA571" w14:textId="77777777" w:rsidTr="00881178">
        <w:tc>
          <w:tcPr>
            <w:tcW w:w="0" w:type="auto"/>
          </w:tcPr>
          <w:p w14:paraId="721BDE6F" w14:textId="77777777" w:rsidR="00033D4B" w:rsidRDefault="00033D4B" w:rsidP="00881178">
            <w:r>
              <w:t>Interface</w:t>
            </w:r>
          </w:p>
        </w:tc>
        <w:tc>
          <w:tcPr>
            <w:tcW w:w="0" w:type="auto"/>
          </w:tcPr>
          <w:p w14:paraId="32312DA1" w14:textId="77777777" w:rsidR="00033D4B" w:rsidRDefault="00033D4B" w:rsidP="00881178">
            <w:r>
              <w:t>Au lancement du jeu,  il y a une interface fonctionnel  avec les boutons jouer, et quitter</w:t>
            </w:r>
          </w:p>
        </w:tc>
        <w:tc>
          <w:tcPr>
            <w:tcW w:w="0" w:type="auto"/>
          </w:tcPr>
          <w:p w14:paraId="23B04325" w14:textId="77777777" w:rsidR="00033D4B" w:rsidRDefault="00033D4B" w:rsidP="00881178">
            <w:r>
              <w:t>OK</w:t>
            </w:r>
          </w:p>
          <w:p w14:paraId="3C0CAB1F" w14:textId="77777777" w:rsidR="00033D4B" w:rsidRDefault="00033D4B" w:rsidP="00881178">
            <w:r>
              <w:t>30 Oct</w:t>
            </w:r>
          </w:p>
        </w:tc>
      </w:tr>
      <w:tr w:rsidR="00033D4B" w14:paraId="79E407E7" w14:textId="77777777" w:rsidTr="00881178">
        <w:tc>
          <w:tcPr>
            <w:tcW w:w="0" w:type="auto"/>
          </w:tcPr>
          <w:p w14:paraId="1F90D072" w14:textId="77777777" w:rsidR="00033D4B" w:rsidRDefault="00033D4B" w:rsidP="00881178">
            <w:r>
              <w:t>Pause</w:t>
            </w:r>
          </w:p>
        </w:tc>
        <w:tc>
          <w:tcPr>
            <w:tcW w:w="0" w:type="auto"/>
          </w:tcPr>
          <w:p w14:paraId="11996A93" w14:textId="77777777" w:rsidR="00033D4B" w:rsidRDefault="00033D4B" w:rsidP="00881178">
            <w:r>
              <w:t>Dans la partie, quand le joueur appuie sur ESC, un menu de pause s'ouvre</w:t>
            </w:r>
          </w:p>
        </w:tc>
        <w:tc>
          <w:tcPr>
            <w:tcW w:w="0" w:type="auto"/>
          </w:tcPr>
          <w:p w14:paraId="459A55FB" w14:textId="77777777" w:rsidR="00033D4B" w:rsidRDefault="00033D4B" w:rsidP="00881178">
            <w:r>
              <w:t>OK</w:t>
            </w:r>
          </w:p>
          <w:p w14:paraId="4CE14A16" w14:textId="77777777" w:rsidR="00033D4B" w:rsidRDefault="00033D4B" w:rsidP="00881178">
            <w:r>
              <w:t>30 Oct</w:t>
            </w:r>
          </w:p>
        </w:tc>
      </w:tr>
    </w:tbl>
    <w:p w14:paraId="3C1027EC" w14:textId="77777777" w:rsidR="00033D4B" w:rsidRDefault="00033D4B" w:rsidP="00033D4B">
      <w:pPr>
        <w:pStyle w:val="Titre4"/>
      </w:pPr>
      <w:r>
        <w:lastRenderedPageBreak/>
        <w:t>Joueur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317"/>
        <w:gridCol w:w="6165"/>
        <w:gridCol w:w="578"/>
      </w:tblGrid>
      <w:tr w:rsidR="00033D4B" w14:paraId="28D37392" w14:textId="77777777" w:rsidTr="00881178">
        <w:tc>
          <w:tcPr>
            <w:tcW w:w="0" w:type="auto"/>
          </w:tcPr>
          <w:p w14:paraId="52D85E14" w14:textId="77777777" w:rsidR="00033D4B" w:rsidRDefault="00033D4B" w:rsidP="00881178">
            <w:r>
              <w:t>Déplacement</w:t>
            </w:r>
          </w:p>
        </w:tc>
        <w:tc>
          <w:tcPr>
            <w:tcW w:w="0" w:type="auto"/>
          </w:tcPr>
          <w:p w14:paraId="519DFAD5" w14:textId="77777777" w:rsidR="00033D4B" w:rsidRDefault="00033D4B" w:rsidP="00881178">
            <w:r>
              <w:t>Depuis le jeu,  en appuyant sur certaines touches, mon joueur se déplace sur l'axe X.</w:t>
            </w:r>
          </w:p>
        </w:tc>
        <w:tc>
          <w:tcPr>
            <w:tcW w:w="0" w:type="auto"/>
          </w:tcPr>
          <w:p w14:paraId="34ACA7DA" w14:textId="77777777" w:rsidR="00033D4B" w:rsidRDefault="00033D4B" w:rsidP="00881178">
            <w:r>
              <w:t>OK</w:t>
            </w:r>
          </w:p>
          <w:p w14:paraId="5EB0344E" w14:textId="77777777" w:rsidR="00033D4B" w:rsidRDefault="00033D4B" w:rsidP="00881178">
            <w:r>
              <w:t>18 Sep</w:t>
            </w:r>
          </w:p>
        </w:tc>
      </w:tr>
      <w:tr w:rsidR="00033D4B" w14:paraId="1A5AD1EE" w14:textId="77777777" w:rsidTr="00881178">
        <w:tc>
          <w:tcPr>
            <w:tcW w:w="0" w:type="auto"/>
          </w:tcPr>
          <w:p w14:paraId="53057CB5" w14:textId="77777777" w:rsidR="00033D4B" w:rsidRDefault="00033D4B" w:rsidP="00881178">
            <w:r>
              <w:t>Touches de déplacement</w:t>
            </w:r>
          </w:p>
        </w:tc>
        <w:tc>
          <w:tcPr>
            <w:tcW w:w="0" w:type="auto"/>
          </w:tcPr>
          <w:p w14:paraId="148E0F56" w14:textId="77777777" w:rsidR="00033D4B" w:rsidRDefault="00033D4B" w:rsidP="00881178">
            <w:r>
              <w:t>Dans le jeu, quand je clique sur A,D mon personnage se déplace sur un côté.</w:t>
            </w:r>
          </w:p>
        </w:tc>
        <w:tc>
          <w:tcPr>
            <w:tcW w:w="0" w:type="auto"/>
          </w:tcPr>
          <w:p w14:paraId="28EF1914" w14:textId="77777777" w:rsidR="00033D4B" w:rsidRDefault="00033D4B" w:rsidP="00881178">
            <w:r>
              <w:t>OK</w:t>
            </w:r>
          </w:p>
          <w:p w14:paraId="77A1EF00" w14:textId="77777777" w:rsidR="00033D4B" w:rsidRDefault="00033D4B" w:rsidP="00881178">
            <w:r>
              <w:t>18 Sep</w:t>
            </w:r>
          </w:p>
        </w:tc>
      </w:tr>
      <w:tr w:rsidR="00033D4B" w14:paraId="765AE979" w14:textId="77777777" w:rsidTr="00881178">
        <w:tc>
          <w:tcPr>
            <w:tcW w:w="0" w:type="auto"/>
          </w:tcPr>
          <w:p w14:paraId="293465EA" w14:textId="77777777" w:rsidR="00033D4B" w:rsidRDefault="00033D4B" w:rsidP="00881178">
            <w:r>
              <w:t>Limite</w:t>
            </w:r>
          </w:p>
        </w:tc>
        <w:tc>
          <w:tcPr>
            <w:tcW w:w="0" w:type="auto"/>
          </w:tcPr>
          <w:p w14:paraId="5A367C4D" w14:textId="77777777" w:rsidR="00033D4B" w:rsidRDefault="00033D4B" w:rsidP="00881178">
            <w:r>
              <w:t>Depuis le jeu quand je me déplace je ne peux pas sortir de la bordure de l'écran avec une marge de 50.</w:t>
            </w:r>
          </w:p>
        </w:tc>
        <w:tc>
          <w:tcPr>
            <w:tcW w:w="0" w:type="auto"/>
          </w:tcPr>
          <w:p w14:paraId="774B7BF2" w14:textId="77777777" w:rsidR="00033D4B" w:rsidRDefault="00033D4B" w:rsidP="00881178">
            <w:r>
              <w:t>OK</w:t>
            </w:r>
          </w:p>
          <w:p w14:paraId="25DEFB49" w14:textId="77777777" w:rsidR="00033D4B" w:rsidRDefault="00033D4B" w:rsidP="00881178">
            <w:r>
              <w:t>18 Sep</w:t>
            </w:r>
          </w:p>
        </w:tc>
      </w:tr>
      <w:tr w:rsidR="00033D4B" w14:paraId="292B5729" w14:textId="77777777" w:rsidTr="00881178">
        <w:tc>
          <w:tcPr>
            <w:tcW w:w="0" w:type="auto"/>
          </w:tcPr>
          <w:p w14:paraId="18BBAB83" w14:textId="77777777" w:rsidR="00033D4B" w:rsidRDefault="00033D4B" w:rsidP="00881178">
            <w:r>
              <w:t>Tir</w:t>
            </w:r>
          </w:p>
        </w:tc>
        <w:tc>
          <w:tcPr>
            <w:tcW w:w="0" w:type="auto"/>
          </w:tcPr>
          <w:p w14:paraId="72AF916F" w14:textId="77777777" w:rsidR="00033D4B" w:rsidRDefault="00033D4B" w:rsidP="00881178">
            <w:r>
              <w:t>Depuis le jeu, quand je clique sur le bouton gauche de ma souris, le joueur tire une munition qui part tout droit (verticalement)</w:t>
            </w:r>
          </w:p>
        </w:tc>
        <w:tc>
          <w:tcPr>
            <w:tcW w:w="0" w:type="auto"/>
          </w:tcPr>
          <w:p w14:paraId="546B4F27" w14:textId="77777777" w:rsidR="00033D4B" w:rsidRDefault="00033D4B" w:rsidP="00881178">
            <w:r>
              <w:t>OK</w:t>
            </w:r>
          </w:p>
          <w:p w14:paraId="33C86083" w14:textId="77777777" w:rsidR="00033D4B" w:rsidRDefault="00033D4B" w:rsidP="00881178">
            <w:r>
              <w:t>18 Sep</w:t>
            </w:r>
          </w:p>
        </w:tc>
      </w:tr>
      <w:tr w:rsidR="00033D4B" w14:paraId="45A65C0B" w14:textId="77777777" w:rsidTr="00881178">
        <w:tc>
          <w:tcPr>
            <w:tcW w:w="0" w:type="auto"/>
          </w:tcPr>
          <w:p w14:paraId="7EBB8400" w14:textId="77777777" w:rsidR="00033D4B" w:rsidRDefault="00033D4B" w:rsidP="00881178">
            <w:r>
              <w:t>Délai</w:t>
            </w:r>
          </w:p>
        </w:tc>
        <w:tc>
          <w:tcPr>
            <w:tcW w:w="0" w:type="auto"/>
          </w:tcPr>
          <w:p w14:paraId="7AC3F878" w14:textId="77777777" w:rsidR="00033D4B" w:rsidRDefault="00033D4B" w:rsidP="00881178">
            <w:r>
              <w:t>Dans le jeu, après avoir tiré,  je ne peux plus tirer pendant 200 millisecondes.</w:t>
            </w:r>
          </w:p>
        </w:tc>
        <w:tc>
          <w:tcPr>
            <w:tcW w:w="0" w:type="auto"/>
          </w:tcPr>
          <w:p w14:paraId="4B201931" w14:textId="77777777" w:rsidR="00033D4B" w:rsidRDefault="00033D4B" w:rsidP="00881178">
            <w:r>
              <w:t>OK</w:t>
            </w:r>
          </w:p>
          <w:p w14:paraId="2973418C" w14:textId="77777777" w:rsidR="00033D4B" w:rsidRDefault="00033D4B" w:rsidP="00881178">
            <w:r>
              <w:t>18 Sep</w:t>
            </w:r>
          </w:p>
        </w:tc>
      </w:tr>
      <w:tr w:rsidR="00033D4B" w14:paraId="132B23C3" w14:textId="77777777" w:rsidTr="00881178">
        <w:tc>
          <w:tcPr>
            <w:tcW w:w="0" w:type="auto"/>
          </w:tcPr>
          <w:p w14:paraId="1A25F714" w14:textId="77777777" w:rsidR="00033D4B" w:rsidRDefault="00033D4B" w:rsidP="00881178">
            <w:r>
              <w:t>Munitions</w:t>
            </w:r>
          </w:p>
        </w:tc>
        <w:tc>
          <w:tcPr>
            <w:tcW w:w="0" w:type="auto"/>
          </w:tcPr>
          <w:p w14:paraId="3D846F04" w14:textId="77777777" w:rsidR="00033D4B" w:rsidRDefault="00033D4B" w:rsidP="00881178">
            <w:r>
              <w:t>Dans le jeu, quand je regarde en bas, j'ai une limite de 15 munitions.</w:t>
            </w:r>
          </w:p>
        </w:tc>
        <w:tc>
          <w:tcPr>
            <w:tcW w:w="0" w:type="auto"/>
          </w:tcPr>
          <w:p w14:paraId="1CA3C180" w14:textId="77777777" w:rsidR="00033D4B" w:rsidRDefault="00033D4B" w:rsidP="00881178">
            <w:r>
              <w:t>OK</w:t>
            </w:r>
          </w:p>
          <w:p w14:paraId="51430532" w14:textId="77777777" w:rsidR="00033D4B" w:rsidRDefault="00033D4B" w:rsidP="00881178">
            <w:r>
              <w:t>30 Oct</w:t>
            </w:r>
          </w:p>
        </w:tc>
      </w:tr>
      <w:tr w:rsidR="00033D4B" w14:paraId="106BC560" w14:textId="77777777" w:rsidTr="00881178">
        <w:tc>
          <w:tcPr>
            <w:tcW w:w="0" w:type="auto"/>
          </w:tcPr>
          <w:p w14:paraId="7907A616" w14:textId="77777777" w:rsidR="00033D4B" w:rsidRDefault="00033D4B" w:rsidP="00881178">
            <w:r>
              <w:t>Chargement de l'arme</w:t>
            </w:r>
          </w:p>
        </w:tc>
        <w:tc>
          <w:tcPr>
            <w:tcW w:w="0" w:type="auto"/>
          </w:tcPr>
          <w:p w14:paraId="357B8750" w14:textId="77777777" w:rsidR="00033D4B" w:rsidRDefault="00033D4B" w:rsidP="00881178">
            <w:r>
              <w:t>Depuis le jeu,  quand le joueur appuie sur 'R' l'arme se recharge durant 1.5 seconde et le joueur ne peut plus tirer.</w:t>
            </w:r>
          </w:p>
        </w:tc>
        <w:tc>
          <w:tcPr>
            <w:tcW w:w="0" w:type="auto"/>
          </w:tcPr>
          <w:p w14:paraId="5F02E280" w14:textId="77777777" w:rsidR="00033D4B" w:rsidRDefault="00033D4B" w:rsidP="00881178">
            <w:r>
              <w:t>OK</w:t>
            </w:r>
          </w:p>
          <w:p w14:paraId="0CB82B8F" w14:textId="77777777" w:rsidR="00033D4B" w:rsidRDefault="00033D4B" w:rsidP="00881178">
            <w:r>
              <w:t>30 Oct</w:t>
            </w:r>
          </w:p>
        </w:tc>
      </w:tr>
      <w:tr w:rsidR="00033D4B" w14:paraId="53E065BD" w14:textId="77777777" w:rsidTr="00881178">
        <w:tc>
          <w:tcPr>
            <w:tcW w:w="0" w:type="auto"/>
          </w:tcPr>
          <w:p w14:paraId="117F9EBD" w14:textId="77777777" w:rsidR="00033D4B" w:rsidRDefault="00033D4B" w:rsidP="00881178">
            <w:r>
              <w:t>Calcul de trajectoire de la munition</w:t>
            </w:r>
          </w:p>
        </w:tc>
        <w:tc>
          <w:tcPr>
            <w:tcW w:w="0" w:type="auto"/>
          </w:tcPr>
          <w:p w14:paraId="67F9683D" w14:textId="77777777" w:rsidR="00033D4B" w:rsidRDefault="00033D4B" w:rsidP="00881178">
            <w:r>
              <w:t>Depuis le jeu quand une balle sort de l'écran elle se supprime.</w:t>
            </w:r>
          </w:p>
        </w:tc>
        <w:tc>
          <w:tcPr>
            <w:tcW w:w="0" w:type="auto"/>
          </w:tcPr>
          <w:p w14:paraId="6620D31C" w14:textId="77777777" w:rsidR="00033D4B" w:rsidRDefault="00033D4B" w:rsidP="00881178">
            <w:r>
              <w:t>OK</w:t>
            </w:r>
          </w:p>
          <w:p w14:paraId="144FC90B" w14:textId="77777777" w:rsidR="00033D4B" w:rsidRDefault="00033D4B" w:rsidP="00881178">
            <w:r>
              <w:t>18 Sep</w:t>
            </w:r>
          </w:p>
        </w:tc>
      </w:tr>
      <w:tr w:rsidR="00033D4B" w14:paraId="277480D2" w14:textId="77777777" w:rsidTr="00881178">
        <w:tc>
          <w:tcPr>
            <w:tcW w:w="0" w:type="auto"/>
          </w:tcPr>
          <w:p w14:paraId="62ABED15" w14:textId="77777777" w:rsidR="00033D4B" w:rsidRDefault="00033D4B" w:rsidP="00881178">
            <w:r>
              <w:t>Points de vie</w:t>
            </w:r>
          </w:p>
        </w:tc>
        <w:tc>
          <w:tcPr>
            <w:tcW w:w="0" w:type="auto"/>
          </w:tcPr>
          <w:p w14:paraId="78B32E45" w14:textId="77777777" w:rsidR="00033D4B" w:rsidRDefault="00033D4B" w:rsidP="00881178">
            <w:r>
              <w:t>Depuis la partie mon joueur a 3 de points de vie et ceux-ci peuvent être  vérifié en regardant en bas à gauche de l'écran</w:t>
            </w:r>
          </w:p>
        </w:tc>
        <w:tc>
          <w:tcPr>
            <w:tcW w:w="0" w:type="auto"/>
          </w:tcPr>
          <w:p w14:paraId="0D02FFA3" w14:textId="77777777" w:rsidR="00033D4B" w:rsidRDefault="00033D4B" w:rsidP="00881178">
            <w:r>
              <w:t>OK</w:t>
            </w:r>
          </w:p>
          <w:p w14:paraId="4715B95A" w14:textId="77777777" w:rsidR="00033D4B" w:rsidRDefault="00033D4B" w:rsidP="00881178">
            <w:r>
              <w:t>2 Oct</w:t>
            </w:r>
          </w:p>
        </w:tc>
      </w:tr>
      <w:tr w:rsidR="00033D4B" w14:paraId="29B85F38" w14:textId="77777777" w:rsidTr="00881178">
        <w:tc>
          <w:tcPr>
            <w:tcW w:w="0" w:type="auto"/>
          </w:tcPr>
          <w:p w14:paraId="3B7ECAF0" w14:textId="77777777" w:rsidR="00033D4B" w:rsidRDefault="00033D4B" w:rsidP="00881178">
            <w:r>
              <w:t>Dégâts personnels</w:t>
            </w:r>
          </w:p>
        </w:tc>
        <w:tc>
          <w:tcPr>
            <w:tcW w:w="0" w:type="auto"/>
          </w:tcPr>
          <w:p w14:paraId="0A3C1A14" w14:textId="77777777" w:rsidR="00033D4B" w:rsidRDefault="00033D4B" w:rsidP="00881178">
            <w:r>
              <w:t>Dans le jeu, quand je me fais toucher par une balle, je perd des points de vie.</w:t>
            </w:r>
          </w:p>
        </w:tc>
        <w:tc>
          <w:tcPr>
            <w:tcW w:w="0" w:type="auto"/>
          </w:tcPr>
          <w:p w14:paraId="3EC13048" w14:textId="77777777" w:rsidR="00033D4B" w:rsidRDefault="00033D4B" w:rsidP="00881178">
            <w:r>
              <w:t>OK</w:t>
            </w:r>
          </w:p>
          <w:p w14:paraId="14660AC8" w14:textId="77777777" w:rsidR="00033D4B" w:rsidRDefault="00033D4B" w:rsidP="00881178">
            <w:r>
              <w:t>2 Oct</w:t>
            </w:r>
          </w:p>
        </w:tc>
      </w:tr>
      <w:tr w:rsidR="00033D4B" w14:paraId="0E8CD927" w14:textId="77777777" w:rsidTr="00881178">
        <w:tc>
          <w:tcPr>
            <w:tcW w:w="0" w:type="auto"/>
          </w:tcPr>
          <w:p w14:paraId="2129A28A" w14:textId="77777777" w:rsidR="00033D4B" w:rsidRDefault="00033D4B" w:rsidP="00881178">
            <w:r>
              <w:t>Mort</w:t>
            </w:r>
          </w:p>
        </w:tc>
        <w:tc>
          <w:tcPr>
            <w:tcW w:w="0" w:type="auto"/>
          </w:tcPr>
          <w:p w14:paraId="554D4EA4" w14:textId="77777777" w:rsidR="00033D4B" w:rsidRDefault="00033D4B" w:rsidP="00881178">
            <w:r>
              <w:t>Dans le jeu quand je n'ai plus de points de vie je meurt et la partie se finit</w:t>
            </w:r>
          </w:p>
        </w:tc>
        <w:tc>
          <w:tcPr>
            <w:tcW w:w="0" w:type="auto"/>
          </w:tcPr>
          <w:p w14:paraId="11CEC080" w14:textId="77777777" w:rsidR="00033D4B" w:rsidRDefault="00033D4B" w:rsidP="00881178">
            <w:r>
              <w:t>OK</w:t>
            </w:r>
          </w:p>
          <w:p w14:paraId="43BB9696" w14:textId="77777777" w:rsidR="00033D4B" w:rsidRDefault="00033D4B" w:rsidP="00881178">
            <w:r>
              <w:t>2 Oct</w:t>
            </w:r>
          </w:p>
        </w:tc>
      </w:tr>
    </w:tbl>
    <w:p w14:paraId="4C736CC8" w14:textId="77777777" w:rsidR="00033D4B" w:rsidRDefault="00033D4B" w:rsidP="00033D4B">
      <w:pPr>
        <w:pStyle w:val="Titre4"/>
      </w:pPr>
      <w:r>
        <w:t>Ennemi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435"/>
        <w:gridCol w:w="7142"/>
        <w:gridCol w:w="483"/>
      </w:tblGrid>
      <w:tr w:rsidR="00033D4B" w14:paraId="487468E6" w14:textId="77777777" w:rsidTr="00881178">
        <w:tc>
          <w:tcPr>
            <w:tcW w:w="0" w:type="auto"/>
          </w:tcPr>
          <w:p w14:paraId="032116AB" w14:textId="77777777" w:rsidR="00033D4B" w:rsidRDefault="00033D4B" w:rsidP="00881178">
            <w:r>
              <w:t>Lancement</w:t>
            </w:r>
          </w:p>
        </w:tc>
        <w:tc>
          <w:tcPr>
            <w:tcW w:w="0" w:type="auto"/>
          </w:tcPr>
          <w:p w14:paraId="276F41B7" w14:textId="77777777" w:rsidR="00033D4B" w:rsidRDefault="00033D4B" w:rsidP="00881178">
            <w:r>
              <w:t>Au lancement du jeu, un nombre X d'ennemi apparaissent en dehors de l'écran et avance jusqu'à une position fixe à une certaine position X, Y.  X et choisi semi-aléatoirement selon une liste prédéfinie et Y est 175.</w:t>
            </w:r>
          </w:p>
        </w:tc>
        <w:tc>
          <w:tcPr>
            <w:tcW w:w="0" w:type="auto"/>
          </w:tcPr>
          <w:p w14:paraId="7238C7AC" w14:textId="77777777" w:rsidR="00033D4B" w:rsidRDefault="00033D4B" w:rsidP="00881178">
            <w:r>
              <w:t>OK</w:t>
            </w:r>
          </w:p>
          <w:p w14:paraId="0750F930" w14:textId="77777777" w:rsidR="00033D4B" w:rsidRDefault="00033D4B" w:rsidP="00881178">
            <w:r>
              <w:t>30 Oct</w:t>
            </w:r>
          </w:p>
        </w:tc>
      </w:tr>
      <w:tr w:rsidR="00033D4B" w14:paraId="7A0B4FEC" w14:textId="77777777" w:rsidTr="00881178">
        <w:tc>
          <w:tcPr>
            <w:tcW w:w="0" w:type="auto"/>
          </w:tcPr>
          <w:p w14:paraId="34E91DD1" w14:textId="77777777" w:rsidR="00033D4B" w:rsidRDefault="00033D4B" w:rsidP="00881178">
            <w:r>
              <w:t>Déplacement</w:t>
            </w:r>
          </w:p>
        </w:tc>
        <w:tc>
          <w:tcPr>
            <w:tcW w:w="0" w:type="auto"/>
          </w:tcPr>
          <w:p w14:paraId="6E29A1BB" w14:textId="77777777" w:rsidR="00033D4B" w:rsidRDefault="00033D4B" w:rsidP="00881178">
            <w:r>
              <w:t>Durant la partie, quand je regarde les ennemis, ils ne peuvent pas se déplacer une fois leur position finale atteinte.</w:t>
            </w:r>
          </w:p>
        </w:tc>
        <w:tc>
          <w:tcPr>
            <w:tcW w:w="0" w:type="auto"/>
          </w:tcPr>
          <w:p w14:paraId="4E2E75B9" w14:textId="77777777" w:rsidR="00033D4B" w:rsidRDefault="00033D4B" w:rsidP="00881178">
            <w:r>
              <w:t>OK</w:t>
            </w:r>
          </w:p>
          <w:p w14:paraId="67671E89" w14:textId="77777777" w:rsidR="00033D4B" w:rsidRDefault="00033D4B" w:rsidP="00881178">
            <w:r>
              <w:t>30 Oct</w:t>
            </w:r>
          </w:p>
        </w:tc>
      </w:tr>
      <w:tr w:rsidR="00033D4B" w14:paraId="520F233E" w14:textId="77777777" w:rsidTr="00881178">
        <w:tc>
          <w:tcPr>
            <w:tcW w:w="0" w:type="auto"/>
          </w:tcPr>
          <w:p w14:paraId="1F060EFE" w14:textId="77777777" w:rsidR="00033D4B" w:rsidRDefault="00033D4B" w:rsidP="00881178">
            <w:r>
              <w:t>Tire</w:t>
            </w:r>
          </w:p>
        </w:tc>
        <w:tc>
          <w:tcPr>
            <w:tcW w:w="0" w:type="auto"/>
          </w:tcPr>
          <w:p w14:paraId="4679DC4C" w14:textId="77777777" w:rsidR="00033D4B" w:rsidRDefault="00033D4B" w:rsidP="00881178">
            <w:r>
              <w:t>Depuis le jeu, quand je regarde les ennemis  ils peuvent me tirer dessus en visant ma position.</w:t>
            </w:r>
          </w:p>
        </w:tc>
        <w:tc>
          <w:tcPr>
            <w:tcW w:w="0" w:type="auto"/>
          </w:tcPr>
          <w:p w14:paraId="4C052806" w14:textId="77777777" w:rsidR="00033D4B" w:rsidRDefault="00033D4B" w:rsidP="00881178">
            <w:r>
              <w:t>OK</w:t>
            </w:r>
          </w:p>
          <w:p w14:paraId="7CDD54E7" w14:textId="77777777" w:rsidR="00033D4B" w:rsidRDefault="00033D4B" w:rsidP="00881178">
            <w:r>
              <w:t>2 Oct</w:t>
            </w:r>
          </w:p>
        </w:tc>
      </w:tr>
      <w:tr w:rsidR="00033D4B" w14:paraId="4DC1C9E9" w14:textId="77777777" w:rsidTr="00881178">
        <w:tc>
          <w:tcPr>
            <w:tcW w:w="0" w:type="auto"/>
          </w:tcPr>
          <w:p w14:paraId="29C7EF25" w14:textId="77777777" w:rsidR="00033D4B" w:rsidRDefault="00033D4B" w:rsidP="00881178">
            <w:r>
              <w:t>Délai tire</w:t>
            </w:r>
          </w:p>
        </w:tc>
        <w:tc>
          <w:tcPr>
            <w:tcW w:w="0" w:type="auto"/>
          </w:tcPr>
          <w:p w14:paraId="762E2E50" w14:textId="77777777" w:rsidR="00033D4B" w:rsidRDefault="00033D4B" w:rsidP="00881178">
            <w:r>
              <w:t>Depuis le jeu quand je regarde les ennemis, ils doivent attendre un délai de 2.2s avant de pouvoir retirer</w:t>
            </w:r>
          </w:p>
        </w:tc>
        <w:tc>
          <w:tcPr>
            <w:tcW w:w="0" w:type="auto"/>
          </w:tcPr>
          <w:p w14:paraId="64B3A507" w14:textId="77777777" w:rsidR="00033D4B" w:rsidRDefault="00033D4B" w:rsidP="00881178">
            <w:r>
              <w:t>OK</w:t>
            </w:r>
          </w:p>
          <w:p w14:paraId="5ACEE205" w14:textId="77777777" w:rsidR="00033D4B" w:rsidRDefault="00033D4B" w:rsidP="00881178">
            <w:r>
              <w:t>30 Oct</w:t>
            </w:r>
          </w:p>
        </w:tc>
      </w:tr>
      <w:tr w:rsidR="00033D4B" w14:paraId="5C7246BF" w14:textId="77777777" w:rsidTr="00881178">
        <w:tc>
          <w:tcPr>
            <w:tcW w:w="0" w:type="auto"/>
          </w:tcPr>
          <w:p w14:paraId="1E6BBF4C" w14:textId="77777777" w:rsidR="00033D4B" w:rsidRDefault="00033D4B" w:rsidP="00881178">
            <w:r>
              <w:lastRenderedPageBreak/>
              <w:t>Sprites</w:t>
            </w:r>
          </w:p>
        </w:tc>
        <w:tc>
          <w:tcPr>
            <w:tcW w:w="0" w:type="auto"/>
          </w:tcPr>
          <w:p w14:paraId="26967D4F" w14:textId="77777777" w:rsidR="00033D4B" w:rsidRDefault="00033D4B" w:rsidP="00881178">
            <w:r>
              <w:t>Durant la partie, quand je regarde les ennemis, ce sont des tanks.</w:t>
            </w:r>
          </w:p>
        </w:tc>
        <w:tc>
          <w:tcPr>
            <w:tcW w:w="0" w:type="auto"/>
          </w:tcPr>
          <w:p w14:paraId="76520A1A" w14:textId="77777777" w:rsidR="00033D4B" w:rsidRDefault="00033D4B" w:rsidP="00881178">
            <w:r>
              <w:t>OK</w:t>
            </w:r>
          </w:p>
          <w:p w14:paraId="445A6F72" w14:textId="77777777" w:rsidR="00033D4B" w:rsidRDefault="00033D4B" w:rsidP="00881178">
            <w:r>
              <w:t>2 Oct</w:t>
            </w:r>
          </w:p>
        </w:tc>
      </w:tr>
      <w:tr w:rsidR="00033D4B" w14:paraId="5CF0B591" w14:textId="77777777" w:rsidTr="00881178">
        <w:tc>
          <w:tcPr>
            <w:tcW w:w="0" w:type="auto"/>
          </w:tcPr>
          <w:p w14:paraId="27110187" w14:textId="77777777" w:rsidR="00033D4B" w:rsidRDefault="00033D4B" w:rsidP="00881178">
            <w:r>
              <w:t>Points de vie</w:t>
            </w:r>
          </w:p>
        </w:tc>
        <w:tc>
          <w:tcPr>
            <w:tcW w:w="0" w:type="auto"/>
          </w:tcPr>
          <w:p w14:paraId="52746059" w14:textId="77777777" w:rsidR="00033D4B" w:rsidRDefault="00033D4B" w:rsidP="00881178">
            <w:r>
              <w:t>Dans le jeu, quand je regarde au-dessus des ennemis, ils ont une barre de HP (ils résistent à 2 tirs).</w:t>
            </w:r>
          </w:p>
        </w:tc>
        <w:tc>
          <w:tcPr>
            <w:tcW w:w="0" w:type="auto"/>
          </w:tcPr>
          <w:p w14:paraId="55A11B09" w14:textId="77777777" w:rsidR="00033D4B" w:rsidRDefault="00033D4B" w:rsidP="00881178">
            <w:r>
              <w:t>OK</w:t>
            </w:r>
          </w:p>
          <w:p w14:paraId="209706E8" w14:textId="77777777" w:rsidR="00033D4B" w:rsidRDefault="00033D4B" w:rsidP="00881178">
            <w:r>
              <w:t>2 Oct</w:t>
            </w:r>
          </w:p>
        </w:tc>
      </w:tr>
      <w:tr w:rsidR="00033D4B" w14:paraId="3A0506DE" w14:textId="77777777" w:rsidTr="00881178">
        <w:tc>
          <w:tcPr>
            <w:tcW w:w="0" w:type="auto"/>
          </w:tcPr>
          <w:p w14:paraId="197259DD" w14:textId="77777777" w:rsidR="00033D4B" w:rsidRDefault="00033D4B" w:rsidP="00881178">
            <w:r>
              <w:t>Dégats</w:t>
            </w:r>
          </w:p>
        </w:tc>
        <w:tc>
          <w:tcPr>
            <w:tcW w:w="0" w:type="auto"/>
          </w:tcPr>
          <w:p w14:paraId="52EE3320" w14:textId="77777777" w:rsidR="00033D4B" w:rsidRDefault="00033D4B" w:rsidP="00881178">
            <w:r>
              <w:t>Dans le jeu, quand je touche un ennemi avec une balle, il perd des points de vie.</w:t>
            </w:r>
          </w:p>
        </w:tc>
        <w:tc>
          <w:tcPr>
            <w:tcW w:w="0" w:type="auto"/>
          </w:tcPr>
          <w:p w14:paraId="172C232D" w14:textId="77777777" w:rsidR="00033D4B" w:rsidRDefault="00033D4B" w:rsidP="00881178">
            <w:r>
              <w:t>OK</w:t>
            </w:r>
          </w:p>
          <w:p w14:paraId="134E32F1" w14:textId="77777777" w:rsidR="00033D4B" w:rsidRDefault="00033D4B" w:rsidP="00881178">
            <w:r>
              <w:t>2 Oct</w:t>
            </w:r>
          </w:p>
        </w:tc>
      </w:tr>
      <w:tr w:rsidR="00033D4B" w14:paraId="3F773398" w14:textId="77777777" w:rsidTr="00881178">
        <w:tc>
          <w:tcPr>
            <w:tcW w:w="0" w:type="auto"/>
          </w:tcPr>
          <w:p w14:paraId="6DE538C7" w14:textId="77777777" w:rsidR="00033D4B" w:rsidRDefault="00033D4B" w:rsidP="00881178">
            <w:r>
              <w:t>Mort</w:t>
            </w:r>
          </w:p>
        </w:tc>
        <w:tc>
          <w:tcPr>
            <w:tcW w:w="0" w:type="auto"/>
          </w:tcPr>
          <w:p w14:paraId="0DC02B19" w14:textId="77777777" w:rsidR="00033D4B" w:rsidRDefault="00033D4B" w:rsidP="00881178">
            <w:r>
              <w:t>Dans le jeu quand un ennemi n'a plus de point de vie, il meurt et disparait</w:t>
            </w:r>
          </w:p>
        </w:tc>
        <w:tc>
          <w:tcPr>
            <w:tcW w:w="0" w:type="auto"/>
          </w:tcPr>
          <w:p w14:paraId="20421ADA" w14:textId="77777777" w:rsidR="00033D4B" w:rsidRDefault="00033D4B" w:rsidP="00881178">
            <w:r>
              <w:t>OK</w:t>
            </w:r>
          </w:p>
          <w:p w14:paraId="230CDC96" w14:textId="77777777" w:rsidR="00033D4B" w:rsidRDefault="00033D4B" w:rsidP="00881178">
            <w:r>
              <w:t>2 Oct</w:t>
            </w:r>
          </w:p>
        </w:tc>
      </w:tr>
    </w:tbl>
    <w:p w14:paraId="5B032489" w14:textId="77777777" w:rsidR="00033D4B" w:rsidRDefault="00033D4B" w:rsidP="00033D4B">
      <w:pPr>
        <w:pStyle w:val="Titre4"/>
      </w:pPr>
      <w:r>
        <w:t>Score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874"/>
        <w:gridCol w:w="7590"/>
        <w:gridCol w:w="596"/>
      </w:tblGrid>
      <w:tr w:rsidR="00033D4B" w14:paraId="2F1EC64A" w14:textId="77777777" w:rsidTr="00881178">
        <w:tc>
          <w:tcPr>
            <w:tcW w:w="0" w:type="auto"/>
          </w:tcPr>
          <w:p w14:paraId="229D7F34" w14:textId="77777777" w:rsidR="00033D4B" w:rsidRDefault="00033D4B" w:rsidP="00881178">
            <w:r>
              <w:t>Position</w:t>
            </w:r>
          </w:p>
        </w:tc>
        <w:tc>
          <w:tcPr>
            <w:tcW w:w="0" w:type="auto"/>
          </w:tcPr>
          <w:p w14:paraId="0F25A2CB" w14:textId="77777777" w:rsidR="00033D4B" w:rsidRDefault="00033D4B" w:rsidP="00881178">
            <w:r>
              <w:t>Dans le jeu, quand je regarde en bas à droite je vois le score</w:t>
            </w:r>
          </w:p>
        </w:tc>
        <w:tc>
          <w:tcPr>
            <w:tcW w:w="0" w:type="auto"/>
          </w:tcPr>
          <w:p w14:paraId="31E3025D" w14:textId="77777777" w:rsidR="00033D4B" w:rsidRDefault="00033D4B" w:rsidP="00881178">
            <w:r>
              <w:t>OK</w:t>
            </w:r>
          </w:p>
          <w:p w14:paraId="6CDE8199" w14:textId="77777777" w:rsidR="00033D4B" w:rsidRDefault="00033D4B" w:rsidP="00881178">
            <w:r>
              <w:t>30 Oct</w:t>
            </w:r>
          </w:p>
        </w:tc>
      </w:tr>
      <w:tr w:rsidR="00033D4B" w14:paraId="061355F2" w14:textId="77777777" w:rsidTr="00881178">
        <w:tc>
          <w:tcPr>
            <w:tcW w:w="0" w:type="auto"/>
          </w:tcPr>
          <w:p w14:paraId="4AA9DA87" w14:textId="77777777" w:rsidR="00033D4B" w:rsidRDefault="00033D4B" w:rsidP="00881178">
            <w:r>
              <w:t>Calcul</w:t>
            </w:r>
          </w:p>
        </w:tc>
        <w:tc>
          <w:tcPr>
            <w:tcW w:w="0" w:type="auto"/>
          </w:tcPr>
          <w:p w14:paraId="7131381E" w14:textId="77777777" w:rsidR="00033D4B" w:rsidRDefault="00033D4B" w:rsidP="00881178">
            <w:r>
              <w:t>Dans le jeu quand je vois le score, je remarque qu'il s'incrémente uniquement de 5 pts lorsque je tue un tank.</w:t>
            </w:r>
          </w:p>
        </w:tc>
        <w:tc>
          <w:tcPr>
            <w:tcW w:w="0" w:type="auto"/>
          </w:tcPr>
          <w:p w14:paraId="0842D741" w14:textId="77777777" w:rsidR="00033D4B" w:rsidRDefault="00033D4B" w:rsidP="00881178">
            <w:r>
              <w:t>OK</w:t>
            </w:r>
          </w:p>
          <w:p w14:paraId="074891F0" w14:textId="77777777" w:rsidR="00033D4B" w:rsidRDefault="00033D4B" w:rsidP="00881178">
            <w:r>
              <w:t>30 Oct</w:t>
            </w:r>
          </w:p>
        </w:tc>
      </w:tr>
      <w:tr w:rsidR="00033D4B" w14:paraId="7000F289" w14:textId="77777777" w:rsidTr="00881178">
        <w:tc>
          <w:tcPr>
            <w:tcW w:w="0" w:type="auto"/>
          </w:tcPr>
          <w:p w14:paraId="2ED4C968" w14:textId="77777777" w:rsidR="00033D4B" w:rsidRDefault="00033D4B" w:rsidP="00881178">
            <w:r>
              <w:t>Fin</w:t>
            </w:r>
          </w:p>
        </w:tc>
        <w:tc>
          <w:tcPr>
            <w:tcW w:w="0" w:type="auto"/>
          </w:tcPr>
          <w:p w14:paraId="343F5FDE" w14:textId="77777777" w:rsidR="00033D4B" w:rsidRDefault="00033D4B" w:rsidP="00881178">
            <w:r>
              <w:t>Dans le jeu, quand je meurs, je vois en gros et rouge mon score.</w:t>
            </w:r>
          </w:p>
        </w:tc>
        <w:tc>
          <w:tcPr>
            <w:tcW w:w="0" w:type="auto"/>
          </w:tcPr>
          <w:p w14:paraId="7E4D8D41" w14:textId="77777777" w:rsidR="00033D4B" w:rsidRDefault="00033D4B" w:rsidP="00881178">
            <w:r>
              <w:t>OK</w:t>
            </w:r>
          </w:p>
          <w:p w14:paraId="0030ED01" w14:textId="77777777" w:rsidR="00033D4B" w:rsidRDefault="00033D4B" w:rsidP="00881178">
            <w:r>
              <w:t>30 Oct</w:t>
            </w:r>
          </w:p>
        </w:tc>
      </w:tr>
    </w:tbl>
    <w:p w14:paraId="6F65744B" w14:textId="77777777" w:rsidR="00033D4B" w:rsidRDefault="00033D4B" w:rsidP="00033D4B">
      <w:pPr>
        <w:pStyle w:val="Titre4"/>
      </w:pPr>
      <w:r>
        <w:t>Obstacles</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488"/>
        <w:gridCol w:w="7079"/>
        <w:gridCol w:w="493"/>
      </w:tblGrid>
      <w:tr w:rsidR="00033D4B" w14:paraId="6E8745BF" w14:textId="77777777" w:rsidTr="00881178">
        <w:tc>
          <w:tcPr>
            <w:tcW w:w="0" w:type="auto"/>
          </w:tcPr>
          <w:p w14:paraId="222B5982" w14:textId="77777777" w:rsidR="00033D4B" w:rsidRDefault="00033D4B" w:rsidP="00881178">
            <w:r>
              <w:t>Position</w:t>
            </w:r>
          </w:p>
        </w:tc>
        <w:tc>
          <w:tcPr>
            <w:tcW w:w="0" w:type="auto"/>
          </w:tcPr>
          <w:p w14:paraId="7415983B" w14:textId="77777777" w:rsidR="00033D4B" w:rsidRDefault="00033D4B" w:rsidP="00881178">
            <w:r>
              <w:t>Pendant la partie, quand je clic droit je peux poser des protections ou je clique dans une limite ou les tanks ni le joueur ne peuvent entrer.  (ex: impossible de poser une protection derrière le joueur)</w:t>
            </w:r>
          </w:p>
        </w:tc>
        <w:tc>
          <w:tcPr>
            <w:tcW w:w="0" w:type="auto"/>
          </w:tcPr>
          <w:p w14:paraId="7B7DFEA0" w14:textId="77777777" w:rsidR="00033D4B" w:rsidRDefault="00033D4B" w:rsidP="00881178">
            <w:r>
              <w:t>OK</w:t>
            </w:r>
          </w:p>
          <w:p w14:paraId="2B9E2F3F" w14:textId="77777777" w:rsidR="00033D4B" w:rsidRDefault="00033D4B" w:rsidP="00881178">
            <w:r>
              <w:t>30 Oct</w:t>
            </w:r>
          </w:p>
        </w:tc>
      </w:tr>
      <w:tr w:rsidR="00033D4B" w14:paraId="0EB3508C" w14:textId="77777777" w:rsidTr="00881178">
        <w:tc>
          <w:tcPr>
            <w:tcW w:w="0" w:type="auto"/>
          </w:tcPr>
          <w:p w14:paraId="568BA3A0" w14:textId="77777777" w:rsidR="00033D4B" w:rsidRDefault="00033D4B" w:rsidP="00881178">
            <w:r>
              <w:t>Vie</w:t>
            </w:r>
          </w:p>
        </w:tc>
        <w:tc>
          <w:tcPr>
            <w:tcW w:w="0" w:type="auto"/>
          </w:tcPr>
          <w:p w14:paraId="4611190D" w14:textId="77777777" w:rsidR="00033D4B" w:rsidRDefault="00033D4B" w:rsidP="00881178">
            <w:r>
              <w:t>Depuis la partie, quand je regarde les obstacles ils peuvent recevoir 5 balles avant de disparaître</w:t>
            </w:r>
          </w:p>
        </w:tc>
        <w:tc>
          <w:tcPr>
            <w:tcW w:w="0" w:type="auto"/>
          </w:tcPr>
          <w:p w14:paraId="18FADF17" w14:textId="77777777" w:rsidR="00033D4B" w:rsidRDefault="00033D4B" w:rsidP="00881178">
            <w:r>
              <w:t>OK</w:t>
            </w:r>
          </w:p>
          <w:p w14:paraId="6B4D4740" w14:textId="77777777" w:rsidR="00033D4B" w:rsidRDefault="00033D4B" w:rsidP="00881178">
            <w:r>
              <w:t>30 Oct</w:t>
            </w:r>
          </w:p>
        </w:tc>
      </w:tr>
      <w:tr w:rsidR="00033D4B" w14:paraId="7D1AD3C1" w14:textId="77777777" w:rsidTr="00881178">
        <w:tc>
          <w:tcPr>
            <w:tcW w:w="0" w:type="auto"/>
          </w:tcPr>
          <w:p w14:paraId="1025CCB9" w14:textId="77777777" w:rsidR="00033D4B" w:rsidRDefault="00033D4B" w:rsidP="00881178">
            <w:r>
              <w:t>Protection</w:t>
            </w:r>
          </w:p>
        </w:tc>
        <w:tc>
          <w:tcPr>
            <w:tcW w:w="0" w:type="auto"/>
          </w:tcPr>
          <w:p w14:paraId="152BA216" w14:textId="77777777" w:rsidR="00033D4B" w:rsidRDefault="00033D4B" w:rsidP="00881178">
            <w:r>
              <w:t>Depuis la partie, quand un obstacle reçoit une munition, la munition se supprime et l'obstacle perd un point de vie</w:t>
            </w:r>
          </w:p>
        </w:tc>
        <w:tc>
          <w:tcPr>
            <w:tcW w:w="0" w:type="auto"/>
          </w:tcPr>
          <w:p w14:paraId="45F5E768" w14:textId="77777777" w:rsidR="00033D4B" w:rsidRDefault="00033D4B" w:rsidP="00881178">
            <w:r>
              <w:t>OK</w:t>
            </w:r>
          </w:p>
          <w:p w14:paraId="05BB4A37" w14:textId="77777777" w:rsidR="00033D4B" w:rsidRDefault="00033D4B" w:rsidP="00881178">
            <w:r>
              <w:t>30 Oct</w:t>
            </w:r>
          </w:p>
        </w:tc>
      </w:tr>
      <w:tr w:rsidR="00033D4B" w14:paraId="79335059" w14:textId="77777777" w:rsidTr="00881178">
        <w:tc>
          <w:tcPr>
            <w:tcW w:w="0" w:type="auto"/>
          </w:tcPr>
          <w:p w14:paraId="093A80AA" w14:textId="77777777" w:rsidR="00033D4B" w:rsidRDefault="00033D4B" w:rsidP="00881178">
            <w:r>
              <w:t>Limite</w:t>
            </w:r>
          </w:p>
        </w:tc>
        <w:tc>
          <w:tcPr>
            <w:tcW w:w="0" w:type="auto"/>
          </w:tcPr>
          <w:p w14:paraId="24669C74" w14:textId="77777777" w:rsidR="00033D4B" w:rsidRDefault="00033D4B" w:rsidP="00881178">
            <w:r>
              <w:t>Dans la partie, je peux poser au une protections toutes les 20 secondes</w:t>
            </w:r>
          </w:p>
        </w:tc>
        <w:tc>
          <w:tcPr>
            <w:tcW w:w="0" w:type="auto"/>
          </w:tcPr>
          <w:p w14:paraId="0F8CC571" w14:textId="77777777" w:rsidR="00033D4B" w:rsidRDefault="00033D4B" w:rsidP="00881178">
            <w:r>
              <w:t>OK</w:t>
            </w:r>
          </w:p>
          <w:p w14:paraId="267F357A" w14:textId="77777777" w:rsidR="00033D4B" w:rsidRDefault="00033D4B" w:rsidP="00881178">
            <w:r>
              <w:t>30 Oct</w:t>
            </w:r>
          </w:p>
        </w:tc>
      </w:tr>
      <w:tr w:rsidR="00033D4B" w14:paraId="24A794A6" w14:textId="77777777" w:rsidTr="00881178">
        <w:tc>
          <w:tcPr>
            <w:tcW w:w="0" w:type="auto"/>
          </w:tcPr>
          <w:p w14:paraId="409E6E07" w14:textId="77777777" w:rsidR="00033D4B" w:rsidRDefault="00033D4B" w:rsidP="00881178">
            <w:r>
              <w:t>Superposition</w:t>
            </w:r>
          </w:p>
        </w:tc>
        <w:tc>
          <w:tcPr>
            <w:tcW w:w="0" w:type="auto"/>
          </w:tcPr>
          <w:p w14:paraId="18EFDA96" w14:textId="77777777" w:rsidR="00033D4B" w:rsidRDefault="00033D4B" w:rsidP="00881178">
            <w:r>
              <w:t>Dans la partie, quand j'essaye de superposer deux protections, la nouvelle ne se place pas</w:t>
            </w:r>
          </w:p>
        </w:tc>
        <w:tc>
          <w:tcPr>
            <w:tcW w:w="0" w:type="auto"/>
          </w:tcPr>
          <w:p w14:paraId="44A17061" w14:textId="77777777" w:rsidR="00033D4B" w:rsidRDefault="00033D4B" w:rsidP="00881178">
            <w:r>
              <w:t>OK</w:t>
            </w:r>
          </w:p>
          <w:p w14:paraId="00610273" w14:textId="77777777" w:rsidR="00033D4B" w:rsidRDefault="00033D4B" w:rsidP="00881178">
            <w:r>
              <w:t>30 Oct</w:t>
            </w:r>
          </w:p>
        </w:tc>
      </w:tr>
    </w:tbl>
    <w:p w14:paraId="4BFE77DA" w14:textId="77777777" w:rsidR="00033D4B" w:rsidRDefault="00033D4B" w:rsidP="00033D4B">
      <w:pPr>
        <w:pStyle w:val="Titre4"/>
      </w:pPr>
      <w:r>
        <w:t>Niveaux</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216"/>
        <w:gridCol w:w="7337"/>
        <w:gridCol w:w="507"/>
      </w:tblGrid>
      <w:tr w:rsidR="00033D4B" w14:paraId="6419E5DA" w14:textId="77777777" w:rsidTr="00881178">
        <w:tc>
          <w:tcPr>
            <w:tcW w:w="0" w:type="auto"/>
          </w:tcPr>
          <w:p w14:paraId="7C48BC5C" w14:textId="77777777" w:rsidR="00033D4B" w:rsidRDefault="00033D4B" w:rsidP="00881178">
            <w:r>
              <w:t>Niveau suivant</w:t>
            </w:r>
          </w:p>
        </w:tc>
        <w:tc>
          <w:tcPr>
            <w:tcW w:w="0" w:type="auto"/>
          </w:tcPr>
          <w:p w14:paraId="0D6F1148" w14:textId="77777777" w:rsidR="00033D4B" w:rsidRDefault="00033D4B" w:rsidP="00881178">
            <w:r>
              <w:t>Depuis la partie, quand je fini le niveau actuel, je passe automatiquement au niveau suivants</w:t>
            </w:r>
          </w:p>
        </w:tc>
        <w:tc>
          <w:tcPr>
            <w:tcW w:w="0" w:type="auto"/>
          </w:tcPr>
          <w:p w14:paraId="78F6B45F" w14:textId="77777777" w:rsidR="00033D4B" w:rsidRDefault="00033D4B" w:rsidP="00881178">
            <w:r>
              <w:t>OK</w:t>
            </w:r>
          </w:p>
          <w:p w14:paraId="2B7289B6" w14:textId="77777777" w:rsidR="00033D4B" w:rsidRDefault="00033D4B" w:rsidP="00881178">
            <w:r>
              <w:t>30 Oct</w:t>
            </w:r>
          </w:p>
        </w:tc>
      </w:tr>
      <w:tr w:rsidR="00033D4B" w14:paraId="45C9FAB3" w14:textId="77777777" w:rsidTr="00881178">
        <w:tc>
          <w:tcPr>
            <w:tcW w:w="0" w:type="auto"/>
          </w:tcPr>
          <w:p w14:paraId="5093DB20" w14:textId="77777777" w:rsidR="00033D4B" w:rsidRDefault="00033D4B" w:rsidP="00881178">
            <w:r>
              <w:t>Affichage</w:t>
            </w:r>
          </w:p>
        </w:tc>
        <w:tc>
          <w:tcPr>
            <w:tcW w:w="0" w:type="auto"/>
          </w:tcPr>
          <w:p w14:paraId="534A28ED" w14:textId="77777777" w:rsidR="00033D4B" w:rsidRDefault="00033D4B" w:rsidP="00881178">
            <w:r>
              <w:t>Depuis la partie, quand je regarde en haut a gauche, je vois le niveau actuel</w:t>
            </w:r>
          </w:p>
        </w:tc>
        <w:tc>
          <w:tcPr>
            <w:tcW w:w="0" w:type="auto"/>
          </w:tcPr>
          <w:p w14:paraId="5F10DED1" w14:textId="77777777" w:rsidR="00033D4B" w:rsidRDefault="00033D4B" w:rsidP="00881178">
            <w:r>
              <w:t>OK</w:t>
            </w:r>
          </w:p>
          <w:p w14:paraId="2540E626" w14:textId="77777777" w:rsidR="00033D4B" w:rsidRDefault="00033D4B" w:rsidP="00881178">
            <w:r>
              <w:t>30 Oct</w:t>
            </w:r>
          </w:p>
        </w:tc>
      </w:tr>
      <w:tr w:rsidR="00033D4B" w14:paraId="6A76EE65" w14:textId="77777777" w:rsidTr="00881178">
        <w:tc>
          <w:tcPr>
            <w:tcW w:w="0" w:type="auto"/>
          </w:tcPr>
          <w:p w14:paraId="70A37606" w14:textId="77777777" w:rsidR="00033D4B" w:rsidRDefault="00033D4B" w:rsidP="00881178">
            <w:r>
              <w:t>Difficulté</w:t>
            </w:r>
          </w:p>
        </w:tc>
        <w:tc>
          <w:tcPr>
            <w:tcW w:w="0" w:type="auto"/>
          </w:tcPr>
          <w:p w14:paraId="49F3AB95" w14:textId="77777777" w:rsidR="00033D4B" w:rsidRDefault="00033D4B" w:rsidP="00881178">
            <w:r>
              <w:t>Dans le jeu, le premier niveau contient 2 tanks, puis a chaque niveau + 2 tanks. Des qu'il y a 8 tanks, le jeu passe en mode infini avec un tank qui réparait a chaque mort</w:t>
            </w:r>
          </w:p>
        </w:tc>
        <w:tc>
          <w:tcPr>
            <w:tcW w:w="0" w:type="auto"/>
          </w:tcPr>
          <w:p w14:paraId="240A4015" w14:textId="77777777" w:rsidR="00033D4B" w:rsidRDefault="00033D4B" w:rsidP="00881178">
            <w:r>
              <w:t>OK</w:t>
            </w:r>
          </w:p>
          <w:p w14:paraId="38492E03" w14:textId="77777777" w:rsidR="00033D4B" w:rsidRDefault="00033D4B" w:rsidP="00881178">
            <w:r>
              <w:t>30 Oct</w:t>
            </w:r>
          </w:p>
        </w:tc>
      </w:tr>
    </w:tbl>
    <w:p w14:paraId="6FA49991" w14:textId="77777777" w:rsidR="00033D4B" w:rsidRDefault="00033D4B" w:rsidP="00033D4B">
      <w:pPr>
        <w:pStyle w:val="Titre4"/>
      </w:pPr>
      <w:r>
        <w:lastRenderedPageBreak/>
        <w:t>Sprites</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835"/>
        <w:gridCol w:w="6678"/>
        <w:gridCol w:w="547"/>
      </w:tblGrid>
      <w:tr w:rsidR="00033D4B" w14:paraId="38961730" w14:textId="77777777" w:rsidTr="00881178">
        <w:tc>
          <w:tcPr>
            <w:tcW w:w="0" w:type="auto"/>
          </w:tcPr>
          <w:p w14:paraId="18A439B4" w14:textId="77777777" w:rsidR="00033D4B" w:rsidRDefault="00033D4B" w:rsidP="00881178">
            <w:r>
              <w:t>Joueur</w:t>
            </w:r>
          </w:p>
        </w:tc>
        <w:tc>
          <w:tcPr>
            <w:tcW w:w="0" w:type="auto"/>
          </w:tcPr>
          <w:p w14:paraId="6F4662C3" w14:textId="77777777" w:rsidR="00033D4B" w:rsidRDefault="00033D4B" w:rsidP="00881178">
            <w:r>
              <w:t>Durant la partie, quand je regarde mon joueur, c'est un militaire avec une arme.</w:t>
            </w:r>
          </w:p>
        </w:tc>
        <w:tc>
          <w:tcPr>
            <w:tcW w:w="0" w:type="auto"/>
          </w:tcPr>
          <w:p w14:paraId="7A47D1C4" w14:textId="77777777" w:rsidR="00033D4B" w:rsidRDefault="00033D4B" w:rsidP="00881178">
            <w:r>
              <w:t>OK</w:t>
            </w:r>
          </w:p>
          <w:p w14:paraId="30474105" w14:textId="77777777" w:rsidR="00033D4B" w:rsidRDefault="00033D4B" w:rsidP="00881178">
            <w:r>
              <w:t>30 Oct</w:t>
            </w:r>
          </w:p>
        </w:tc>
      </w:tr>
      <w:tr w:rsidR="00033D4B" w14:paraId="054093BA" w14:textId="77777777" w:rsidTr="00881178">
        <w:tc>
          <w:tcPr>
            <w:tcW w:w="0" w:type="auto"/>
          </w:tcPr>
          <w:p w14:paraId="71045304" w14:textId="77777777" w:rsidR="00033D4B" w:rsidRDefault="00033D4B" w:rsidP="00881178">
            <w:r>
              <w:t>Background</w:t>
            </w:r>
          </w:p>
        </w:tc>
        <w:tc>
          <w:tcPr>
            <w:tcW w:w="0" w:type="auto"/>
          </w:tcPr>
          <w:p w14:paraId="4DF1C4B3" w14:textId="77777777" w:rsidR="00033D4B" w:rsidRDefault="00033D4B" w:rsidP="00881178">
            <w:r>
              <w:t>Durant la partie,  quand je regarde le fond, c'est une map (rue)</w:t>
            </w:r>
          </w:p>
        </w:tc>
        <w:tc>
          <w:tcPr>
            <w:tcW w:w="0" w:type="auto"/>
          </w:tcPr>
          <w:p w14:paraId="4F13F7CB" w14:textId="77777777" w:rsidR="00033D4B" w:rsidRDefault="00033D4B" w:rsidP="00881178">
            <w:r>
              <w:t>OK</w:t>
            </w:r>
          </w:p>
          <w:p w14:paraId="4C160EBF" w14:textId="77777777" w:rsidR="00033D4B" w:rsidRDefault="00033D4B" w:rsidP="00881178">
            <w:r>
              <w:t>30 Oct</w:t>
            </w:r>
          </w:p>
        </w:tc>
      </w:tr>
      <w:tr w:rsidR="00033D4B" w14:paraId="2EB2D42A" w14:textId="77777777" w:rsidTr="00881178">
        <w:tc>
          <w:tcPr>
            <w:tcW w:w="0" w:type="auto"/>
          </w:tcPr>
          <w:p w14:paraId="196FEDFC" w14:textId="77777777" w:rsidR="00033D4B" w:rsidRDefault="00033D4B" w:rsidP="00881178">
            <w:r>
              <w:t>Protections</w:t>
            </w:r>
          </w:p>
        </w:tc>
        <w:tc>
          <w:tcPr>
            <w:tcW w:w="0" w:type="auto"/>
          </w:tcPr>
          <w:p w14:paraId="7609A4DA" w14:textId="77777777" w:rsidR="00033D4B" w:rsidRDefault="00033D4B" w:rsidP="00881178">
            <w:r>
              <w:t>Depuis la partie, quand je regarde les protections ce sont des sacs de sable avec des barbelés.</w:t>
            </w:r>
          </w:p>
        </w:tc>
        <w:tc>
          <w:tcPr>
            <w:tcW w:w="0" w:type="auto"/>
          </w:tcPr>
          <w:p w14:paraId="6B0623E6" w14:textId="77777777" w:rsidR="00033D4B" w:rsidRDefault="00033D4B" w:rsidP="00881178">
            <w:r>
              <w:t>OK</w:t>
            </w:r>
          </w:p>
          <w:p w14:paraId="659C0D30" w14:textId="77777777" w:rsidR="00033D4B" w:rsidRDefault="00033D4B" w:rsidP="00881178">
            <w:r>
              <w:t>30 Oct</w:t>
            </w:r>
          </w:p>
        </w:tc>
      </w:tr>
      <w:tr w:rsidR="00033D4B" w14:paraId="44F136E7" w14:textId="77777777" w:rsidTr="00881178">
        <w:tc>
          <w:tcPr>
            <w:tcW w:w="0" w:type="auto"/>
          </w:tcPr>
          <w:p w14:paraId="1D820E0D" w14:textId="77777777" w:rsidR="00033D4B" w:rsidRDefault="00033D4B" w:rsidP="00881178">
            <w:r>
              <w:t>Points de vie du joueur</w:t>
            </w:r>
          </w:p>
        </w:tc>
        <w:tc>
          <w:tcPr>
            <w:tcW w:w="0" w:type="auto"/>
          </w:tcPr>
          <w:p w14:paraId="2161C471" w14:textId="77777777" w:rsidR="00033D4B" w:rsidRDefault="00033D4B" w:rsidP="00881178">
            <w:r>
              <w:t>Depuis la partie, quand je regarde les points du vie du joueur, ce sont des casques militaires pour chaque HP.</w:t>
            </w:r>
          </w:p>
        </w:tc>
        <w:tc>
          <w:tcPr>
            <w:tcW w:w="0" w:type="auto"/>
          </w:tcPr>
          <w:p w14:paraId="3EB9F3F9" w14:textId="77777777" w:rsidR="00033D4B" w:rsidRDefault="00033D4B" w:rsidP="00881178">
            <w:r>
              <w:t>OK</w:t>
            </w:r>
          </w:p>
          <w:p w14:paraId="7ED177E3" w14:textId="77777777" w:rsidR="00033D4B" w:rsidRDefault="00033D4B" w:rsidP="00881178">
            <w:r>
              <w:t>30 Oct</w:t>
            </w:r>
          </w:p>
        </w:tc>
      </w:tr>
      <w:tr w:rsidR="00033D4B" w14:paraId="5FC168C7" w14:textId="77777777" w:rsidTr="00881178">
        <w:tc>
          <w:tcPr>
            <w:tcW w:w="0" w:type="auto"/>
          </w:tcPr>
          <w:p w14:paraId="74D40412" w14:textId="77777777" w:rsidR="00033D4B" w:rsidRDefault="00033D4B" w:rsidP="00881178">
            <w:r>
              <w:t>Point de vie du tank</w:t>
            </w:r>
          </w:p>
        </w:tc>
        <w:tc>
          <w:tcPr>
            <w:tcW w:w="0" w:type="auto"/>
          </w:tcPr>
          <w:p w14:paraId="04AD23AC" w14:textId="77777777" w:rsidR="00033D4B" w:rsidRDefault="00033D4B" w:rsidP="00881178">
            <w:r>
              <w:t>Depuis la partie, quand je regarde le tank je vois au dessus, qu'il a un sprite qui montre ses vies sous forme de LifeBar</w:t>
            </w:r>
          </w:p>
        </w:tc>
        <w:tc>
          <w:tcPr>
            <w:tcW w:w="0" w:type="auto"/>
          </w:tcPr>
          <w:p w14:paraId="013E3E27" w14:textId="77777777" w:rsidR="00033D4B" w:rsidRDefault="00033D4B" w:rsidP="00881178">
            <w:r>
              <w:t>OK</w:t>
            </w:r>
          </w:p>
          <w:p w14:paraId="4BE30847" w14:textId="77777777" w:rsidR="00033D4B" w:rsidRDefault="00033D4B" w:rsidP="00881178">
            <w:r>
              <w:t>30 Oct</w:t>
            </w:r>
          </w:p>
        </w:tc>
      </w:tr>
      <w:tr w:rsidR="00033D4B" w14:paraId="170DB583" w14:textId="77777777" w:rsidTr="00881178">
        <w:tc>
          <w:tcPr>
            <w:tcW w:w="0" w:type="auto"/>
          </w:tcPr>
          <w:p w14:paraId="19DD8F8F" w14:textId="77777777" w:rsidR="00033D4B" w:rsidRDefault="00033D4B" w:rsidP="00881178">
            <w:r>
              <w:t>Chargeur</w:t>
            </w:r>
          </w:p>
        </w:tc>
        <w:tc>
          <w:tcPr>
            <w:tcW w:w="0" w:type="auto"/>
          </w:tcPr>
          <w:p w14:paraId="63D91EB0" w14:textId="77777777" w:rsidR="00033D4B" w:rsidRDefault="00033D4B" w:rsidP="00881178">
            <w:r>
              <w:t>Depuis le jeu, quand je regarde les munitions restantes, il y a une icone de munitions à coté du nombre de balles restantes.</w:t>
            </w:r>
          </w:p>
        </w:tc>
        <w:tc>
          <w:tcPr>
            <w:tcW w:w="0" w:type="auto"/>
          </w:tcPr>
          <w:p w14:paraId="1B7B398E" w14:textId="77777777" w:rsidR="00033D4B" w:rsidRDefault="00033D4B" w:rsidP="00881178">
            <w:r>
              <w:t>OK</w:t>
            </w:r>
          </w:p>
          <w:p w14:paraId="615BBA7A" w14:textId="77777777" w:rsidR="00033D4B" w:rsidRDefault="00033D4B" w:rsidP="00881178">
            <w:r>
              <w:t>30 Oct</w:t>
            </w:r>
          </w:p>
        </w:tc>
      </w:tr>
    </w:tbl>
    <w:p w14:paraId="58FC37A0" w14:textId="77777777" w:rsidR="00033D4B" w:rsidRPr="00033D4B" w:rsidRDefault="00033D4B" w:rsidP="00033D4B"/>
    <w:p w14:paraId="309A5599" w14:textId="77777777" w:rsidR="0049659A" w:rsidRDefault="0049659A" w:rsidP="0049659A">
      <w:pPr>
        <w:pStyle w:val="En-tte"/>
        <w:ind w:left="357"/>
        <w:rPr>
          <w:i/>
        </w:rPr>
      </w:pPr>
    </w:p>
    <w:p w14:paraId="4777F83D" w14:textId="77777777" w:rsidR="0049659A" w:rsidRDefault="0049659A" w:rsidP="0049659A">
      <w:pPr>
        <w:pStyle w:val="Titre2"/>
        <w:rPr>
          <w:i w:val="0"/>
          <w:iCs/>
        </w:rPr>
      </w:pPr>
      <w:bookmarkStart w:id="60" w:name="_Toc25553322"/>
      <w:bookmarkStart w:id="61" w:name="_Toc71691026"/>
      <w:bookmarkStart w:id="62" w:name="_Toc181370730"/>
      <w:r w:rsidRPr="00791020">
        <w:rPr>
          <w:i w:val="0"/>
          <w:iCs/>
        </w:rPr>
        <w:t xml:space="preserve">Erreurs </w:t>
      </w:r>
      <w:bookmarkEnd w:id="60"/>
      <w:r w:rsidRPr="00791020">
        <w:rPr>
          <w:i w:val="0"/>
          <w:iCs/>
        </w:rPr>
        <w:t>restantes</w:t>
      </w:r>
      <w:bookmarkEnd w:id="61"/>
      <w:bookmarkEnd w:id="62"/>
      <w:r w:rsidRPr="00791020">
        <w:rPr>
          <w:i w:val="0"/>
          <w:iCs/>
        </w:rPr>
        <w:t xml:space="preserve">  </w:t>
      </w:r>
    </w:p>
    <w:p w14:paraId="3D05E5CB" w14:textId="573CEB6C" w:rsidR="00AA0785" w:rsidRPr="00033D4B" w:rsidRDefault="00033D4B" w:rsidP="00033D4B">
      <w:r>
        <w:t>Durant toute la réalisation du projet, et également lors des tests, je n’ai pu constater aucunes erreurs. Cependant, avec plus d’heure de jeu, de test, d’analyse, il est possible de trouver de très petites erreurs.</w:t>
      </w:r>
    </w:p>
    <w:p w14:paraId="264D6CFF" w14:textId="77777777" w:rsidR="00AA0785" w:rsidRPr="0049659A" w:rsidRDefault="00AA0785" w:rsidP="00684B3D">
      <w:pPr>
        <w:pStyle w:val="Titre1"/>
        <w:tabs>
          <w:tab w:val="num" w:pos="360"/>
        </w:tabs>
      </w:pPr>
      <w:bookmarkStart w:id="63" w:name="_Toc25553328"/>
      <w:bookmarkStart w:id="64" w:name="_Toc71703263"/>
      <w:bookmarkStart w:id="65" w:name="_Toc181370731"/>
      <w:r w:rsidRPr="0049659A">
        <w:t>C</w:t>
      </w:r>
      <w:bookmarkEnd w:id="63"/>
      <w:bookmarkEnd w:id="64"/>
      <w:r w:rsidR="00684B3D">
        <w:t>onclusions</w:t>
      </w:r>
      <w:bookmarkEnd w:id="65"/>
    </w:p>
    <w:p w14:paraId="035B3AB9" w14:textId="77777777" w:rsidR="00AA0785" w:rsidRDefault="00AA0785" w:rsidP="00AA0785">
      <w:pPr>
        <w:pStyle w:val="En-tte"/>
        <w:ind w:left="357"/>
      </w:pPr>
    </w:p>
    <w:p w14:paraId="70C16A2C" w14:textId="77777777" w:rsidR="00033D4B" w:rsidRDefault="00033D4B" w:rsidP="00033D4B">
      <w:pPr>
        <w:tabs>
          <w:tab w:val="center" w:pos="4536"/>
          <w:tab w:val="right" w:pos="9072"/>
        </w:tabs>
        <w:ind w:left="357"/>
        <w:rPr>
          <w:rFonts w:eastAsia="Arial" w:cs="Arial"/>
        </w:rPr>
      </w:pPr>
      <w:r>
        <w:rPr>
          <w:rFonts w:eastAsia="Arial" w:cs="Arial"/>
        </w:rPr>
        <w:t xml:space="preserve">Pour conclure, je vais tout résumer en 4 points pertinents : </w:t>
      </w:r>
    </w:p>
    <w:p w14:paraId="471319BD" w14:textId="77777777" w:rsidR="00033D4B" w:rsidRDefault="00033D4B" w:rsidP="00033D4B">
      <w:pPr>
        <w:pStyle w:val="Paragraphedeliste"/>
        <w:numPr>
          <w:ilvl w:val="0"/>
          <w:numId w:val="27"/>
        </w:numPr>
        <w:tabs>
          <w:tab w:val="center" w:pos="4536"/>
          <w:tab w:val="right" w:pos="9072"/>
        </w:tabs>
        <w:rPr>
          <w:rFonts w:eastAsia="Arial" w:cs="Arial"/>
        </w:rPr>
      </w:pPr>
      <w:r>
        <w:rPr>
          <w:rFonts w:eastAsia="Arial" w:cs="Arial"/>
        </w:rPr>
        <w:t>Les objectifs ayant été atteints ou non</w:t>
      </w:r>
    </w:p>
    <w:p w14:paraId="42CF35F6" w14:textId="77777777" w:rsidR="00033D4B" w:rsidRDefault="00033D4B" w:rsidP="00033D4B">
      <w:pPr>
        <w:pStyle w:val="Paragraphedeliste"/>
        <w:numPr>
          <w:ilvl w:val="0"/>
          <w:numId w:val="27"/>
        </w:numPr>
        <w:tabs>
          <w:tab w:val="center" w:pos="4536"/>
          <w:tab w:val="right" w:pos="9072"/>
        </w:tabs>
        <w:rPr>
          <w:rFonts w:eastAsia="Arial" w:cs="Arial"/>
        </w:rPr>
      </w:pPr>
      <w:r>
        <w:rPr>
          <w:rFonts w:eastAsia="Arial" w:cs="Arial"/>
        </w:rPr>
        <w:t>Les points positifs et négatifs du projet</w:t>
      </w:r>
    </w:p>
    <w:p w14:paraId="2255F117" w14:textId="77777777" w:rsidR="00033D4B" w:rsidRDefault="00033D4B" w:rsidP="00033D4B">
      <w:pPr>
        <w:pStyle w:val="Paragraphedeliste"/>
        <w:numPr>
          <w:ilvl w:val="0"/>
          <w:numId w:val="27"/>
        </w:numPr>
        <w:tabs>
          <w:tab w:val="center" w:pos="4536"/>
          <w:tab w:val="right" w:pos="9072"/>
        </w:tabs>
        <w:rPr>
          <w:rFonts w:eastAsia="Arial" w:cs="Arial"/>
        </w:rPr>
      </w:pPr>
      <w:r>
        <w:rPr>
          <w:rFonts w:eastAsia="Arial" w:cs="Arial"/>
        </w:rPr>
        <w:t>Les différentes difficultés du projet</w:t>
      </w:r>
    </w:p>
    <w:p w14:paraId="560EC736" w14:textId="77777777" w:rsidR="00033D4B" w:rsidRPr="00A00462" w:rsidRDefault="00033D4B" w:rsidP="00033D4B">
      <w:pPr>
        <w:pStyle w:val="Paragraphedeliste"/>
        <w:numPr>
          <w:ilvl w:val="0"/>
          <w:numId w:val="27"/>
        </w:numPr>
        <w:tabs>
          <w:tab w:val="center" w:pos="4536"/>
          <w:tab w:val="right" w:pos="9072"/>
        </w:tabs>
        <w:rPr>
          <w:rFonts w:eastAsia="Arial" w:cs="Arial"/>
        </w:rPr>
      </w:pPr>
      <w:r>
        <w:rPr>
          <w:rFonts w:eastAsia="Arial" w:cs="Arial"/>
        </w:rPr>
        <w:t>Les améliorations possibles sur le projet</w:t>
      </w:r>
    </w:p>
    <w:p w14:paraId="0FFD43E1" w14:textId="77777777" w:rsidR="00033D4B" w:rsidRDefault="00033D4B" w:rsidP="00033D4B">
      <w:pPr>
        <w:tabs>
          <w:tab w:val="center" w:pos="4536"/>
          <w:tab w:val="right" w:pos="9072"/>
        </w:tabs>
        <w:ind w:left="357"/>
        <w:rPr>
          <w:rFonts w:eastAsia="Arial" w:cs="Arial"/>
        </w:rPr>
      </w:pPr>
    </w:p>
    <w:p w14:paraId="0221B960" w14:textId="77777777" w:rsidR="00033D4B" w:rsidRDefault="00033D4B" w:rsidP="00033D4B">
      <w:pPr>
        <w:pStyle w:val="Titre2"/>
        <w:rPr>
          <w:rFonts w:eastAsia="Arial"/>
        </w:rPr>
      </w:pPr>
      <w:bookmarkStart w:id="66" w:name="_Toc181370732"/>
      <w:r>
        <w:rPr>
          <w:rFonts w:eastAsia="Arial"/>
        </w:rPr>
        <w:t>Objectifs</w:t>
      </w:r>
      <w:bookmarkEnd w:id="66"/>
    </w:p>
    <w:p w14:paraId="62D158E9" w14:textId="77777777" w:rsidR="00033D4B" w:rsidRPr="00A00462" w:rsidRDefault="00033D4B" w:rsidP="00033D4B">
      <w:pPr>
        <w:pStyle w:val="Paragraphedeliste"/>
        <w:tabs>
          <w:tab w:val="center" w:pos="4536"/>
          <w:tab w:val="right" w:pos="9072"/>
        </w:tabs>
        <w:ind w:left="717"/>
        <w:rPr>
          <w:rFonts w:eastAsia="Arial" w:cs="Arial"/>
        </w:rPr>
      </w:pPr>
      <w:r>
        <w:rPr>
          <w:rFonts w:eastAsia="Arial" w:cs="Arial"/>
        </w:rPr>
        <w:t>Je suis satisfais de mon travail, car j’ai réussi à créer un jeu fonctionnel, avec des déplacements, tirs, protections. Les objectifs principaux que je m’étais fixés ont été réalisés avec succès, et tout est fonctionnel. Cependant, avec plus de temps, j’aurai pu ajouter certaines fonctionnalités au jeu, tel qu’un boss final.</w:t>
      </w:r>
    </w:p>
    <w:p w14:paraId="144CD5F7" w14:textId="77777777" w:rsidR="00033D4B" w:rsidRDefault="00033D4B" w:rsidP="00033D4B">
      <w:pPr>
        <w:tabs>
          <w:tab w:val="center" w:pos="4536"/>
          <w:tab w:val="right" w:pos="9072"/>
        </w:tabs>
        <w:ind w:left="357"/>
        <w:rPr>
          <w:rFonts w:eastAsia="Arial" w:cs="Arial"/>
        </w:rPr>
      </w:pPr>
    </w:p>
    <w:p w14:paraId="62B91DC0" w14:textId="77777777" w:rsidR="00033D4B" w:rsidRDefault="00033D4B" w:rsidP="00033D4B">
      <w:pPr>
        <w:pStyle w:val="Titre2"/>
        <w:rPr>
          <w:rFonts w:eastAsia="Arial"/>
        </w:rPr>
      </w:pPr>
      <w:bookmarkStart w:id="67" w:name="_Toc181370733"/>
      <w:r>
        <w:rPr>
          <w:rFonts w:eastAsia="Arial"/>
        </w:rPr>
        <w:t>Positifs / négatifs</w:t>
      </w:r>
      <w:bookmarkEnd w:id="67"/>
    </w:p>
    <w:p w14:paraId="72B7315A" w14:textId="77777777" w:rsidR="00033D4B" w:rsidRDefault="00033D4B" w:rsidP="00033D4B">
      <w:pPr>
        <w:pStyle w:val="Paragraphedeliste"/>
        <w:tabs>
          <w:tab w:val="center" w:pos="4536"/>
          <w:tab w:val="right" w:pos="9072"/>
        </w:tabs>
        <w:ind w:left="717"/>
        <w:rPr>
          <w:rFonts w:eastAsia="Arial" w:cs="Arial"/>
        </w:rPr>
      </w:pPr>
      <w:r>
        <w:rPr>
          <w:rFonts w:eastAsia="Arial" w:cs="Arial"/>
        </w:rPr>
        <w:t>Ce projet est selon moi positif car il introduit correctement l’utilisation des classes et des interfaces. Et de plus, la réalisation d’un jeu rend le projet plus amusant.</w:t>
      </w:r>
    </w:p>
    <w:p w14:paraId="78ED4B65" w14:textId="77777777" w:rsidR="00033D4B" w:rsidRDefault="00033D4B" w:rsidP="00033D4B">
      <w:pPr>
        <w:ind w:left="708"/>
        <w:jc w:val="both"/>
        <w:rPr>
          <w:rFonts w:eastAsia="Arial" w:cs="Arial"/>
        </w:rPr>
      </w:pPr>
      <w:r w:rsidRPr="007F27B9">
        <w:rPr>
          <w:rFonts w:eastAsia="Arial" w:cs="Arial"/>
        </w:rPr>
        <w:lastRenderedPageBreak/>
        <w:t>Je n’ai pas particulièrement apprécié</w:t>
      </w:r>
      <w:r>
        <w:rPr>
          <w:rFonts w:eastAsia="Arial" w:cs="Arial"/>
        </w:rPr>
        <w:t xml:space="preserve"> l’utilisation d’</w:t>
      </w:r>
      <w:r w:rsidRPr="007F27B9">
        <w:rPr>
          <w:rFonts w:eastAsia="Arial" w:cs="Arial"/>
        </w:rPr>
        <w:t>IceScrum, car créer une structure efficace y prend trop de temps, un temps qui pourrait être mieux investi dans le développement du code. Cela est particulièrement vrai lorsqu’on utilise une méthode agile en étant seul sur le projet.</w:t>
      </w:r>
    </w:p>
    <w:p w14:paraId="42724BB7" w14:textId="77777777" w:rsidR="00033D4B" w:rsidRDefault="00033D4B" w:rsidP="00033D4B">
      <w:pPr>
        <w:rPr>
          <w:rFonts w:eastAsia="Arial" w:cs="Arial"/>
        </w:rPr>
      </w:pPr>
      <w:r>
        <w:rPr>
          <w:rFonts w:eastAsia="Arial" w:cs="Arial"/>
        </w:rPr>
        <w:t xml:space="preserve"> </w:t>
      </w:r>
    </w:p>
    <w:p w14:paraId="35CF8638" w14:textId="77777777" w:rsidR="00033D4B" w:rsidRPr="007F27B9" w:rsidRDefault="00033D4B" w:rsidP="00033D4B">
      <w:pPr>
        <w:pStyle w:val="Titre2"/>
        <w:rPr>
          <w:rFonts w:eastAsia="Arial"/>
        </w:rPr>
      </w:pPr>
      <w:bookmarkStart w:id="68" w:name="_Toc181370734"/>
      <w:r>
        <w:rPr>
          <w:rFonts w:eastAsia="Arial"/>
        </w:rPr>
        <w:t>Difficulté du projet</w:t>
      </w:r>
      <w:bookmarkEnd w:id="68"/>
    </w:p>
    <w:p w14:paraId="08ACBAF3" w14:textId="0DE6724E" w:rsidR="00033D4B" w:rsidRPr="00033D4B" w:rsidRDefault="00033D4B" w:rsidP="00033D4B">
      <w:pPr>
        <w:pStyle w:val="Paragraphedeliste"/>
        <w:ind w:left="717"/>
        <w:rPr>
          <w:rFonts w:eastAsia="Arial" w:cs="Arial"/>
        </w:rPr>
      </w:pPr>
      <w:r w:rsidRPr="007F27B9">
        <w:rPr>
          <w:rFonts w:eastAsia="Arial" w:cs="Arial"/>
        </w:rPr>
        <w:t>Le projet a été complexe au départ, car je ne connaissais pas le moteur de jeu MonoGame. J'ai donc dû apprendre à l'utiliser et l'adapter à mon projet.</w:t>
      </w:r>
    </w:p>
    <w:p w14:paraId="658CA8B5" w14:textId="77777777" w:rsidR="00033D4B" w:rsidRDefault="00033D4B" w:rsidP="00033D4B">
      <w:pPr>
        <w:pStyle w:val="Titre2"/>
        <w:rPr>
          <w:rFonts w:eastAsia="Arial"/>
        </w:rPr>
      </w:pPr>
      <w:bookmarkStart w:id="69" w:name="_Toc181370735"/>
      <w:r>
        <w:rPr>
          <w:rFonts w:eastAsia="Arial"/>
        </w:rPr>
        <w:t>Améliorations possibles</w:t>
      </w:r>
      <w:bookmarkEnd w:id="69"/>
    </w:p>
    <w:p w14:paraId="60311CF1" w14:textId="4D91E785" w:rsidR="00033D4B" w:rsidRPr="008B13DD" w:rsidRDefault="00033D4B" w:rsidP="00033D4B">
      <w:pPr>
        <w:pStyle w:val="Paragraphedeliste"/>
        <w:ind w:left="717"/>
        <w:rPr>
          <w:rFonts w:eastAsia="Arial" w:cs="Arial"/>
        </w:rPr>
      </w:pPr>
      <w:r>
        <w:rPr>
          <w:rFonts w:eastAsia="Arial" w:cs="Arial"/>
        </w:rPr>
        <w:t xml:space="preserve">Si je devais améliorer mon jeu, j’ajouterais certaines fonctionnalités, tels qu’un boss final, ou encore des habilités que le joueur pourrait </w:t>
      </w:r>
      <w:r w:rsidR="005D647C">
        <w:rPr>
          <w:rFonts w:eastAsia="Arial" w:cs="Arial"/>
        </w:rPr>
        <w:t>utiliser</w:t>
      </w:r>
      <w:r>
        <w:rPr>
          <w:rFonts w:eastAsia="Arial" w:cs="Arial"/>
        </w:rPr>
        <w:t>.</w:t>
      </w:r>
    </w:p>
    <w:p w14:paraId="7310D691" w14:textId="77777777" w:rsidR="00591119" w:rsidRDefault="00591119" w:rsidP="00591119">
      <w:pPr>
        <w:rPr>
          <w:szCs w:val="14"/>
        </w:rPr>
      </w:pPr>
    </w:p>
    <w:p w14:paraId="68046F36" w14:textId="77777777" w:rsidR="00591119" w:rsidRDefault="0049659A" w:rsidP="00591119">
      <w:pPr>
        <w:rPr>
          <w:szCs w:val="14"/>
        </w:rPr>
      </w:pPr>
      <w:r>
        <w:rPr>
          <w:szCs w:val="14"/>
        </w:rPr>
        <w:br w:type="page"/>
      </w:r>
    </w:p>
    <w:p w14:paraId="0D2B523F" w14:textId="77777777" w:rsidR="00AA0785" w:rsidRDefault="00AA0785" w:rsidP="00684B3D">
      <w:pPr>
        <w:pStyle w:val="Titre1"/>
        <w:tabs>
          <w:tab w:val="num" w:pos="360"/>
        </w:tabs>
      </w:pPr>
      <w:bookmarkStart w:id="70" w:name="_Toc71703264"/>
      <w:bookmarkStart w:id="71" w:name="_Toc181370736"/>
      <w:r w:rsidRPr="0049659A">
        <w:lastRenderedPageBreak/>
        <w:t>A</w:t>
      </w:r>
      <w:bookmarkEnd w:id="70"/>
      <w:r w:rsidR="00684B3D">
        <w:t>nnexes</w:t>
      </w:r>
      <w:bookmarkEnd w:id="71"/>
    </w:p>
    <w:p w14:paraId="51FEF661" w14:textId="77777777" w:rsidR="00933151" w:rsidRDefault="00933151" w:rsidP="00933151">
      <w:pPr>
        <w:pStyle w:val="Titre2"/>
        <w:rPr>
          <w:i w:val="0"/>
          <w:iCs/>
        </w:rPr>
      </w:pPr>
      <w:bookmarkStart w:id="72" w:name="_Toc181370737"/>
      <w:r>
        <w:rPr>
          <w:i w:val="0"/>
          <w:iCs/>
        </w:rPr>
        <w:t>Manuel de référence</w:t>
      </w:r>
      <w:bookmarkEnd w:id="72"/>
    </w:p>
    <w:p w14:paraId="2B1B4115" w14:textId="6728F2C8" w:rsidR="00033D4B" w:rsidRPr="00033D4B" w:rsidRDefault="00033D4B" w:rsidP="0097200C">
      <w:pPr>
        <w:jc w:val="center"/>
      </w:pPr>
      <w:r>
        <w:t xml:space="preserve">Le manuel de référence est accessible depuis le chemin : </w:t>
      </w:r>
      <w:r w:rsidRPr="0097200C">
        <w:rPr>
          <w:highlight w:val="yellow"/>
        </w:rPr>
        <w:t>« P_ShootMeUp/POO/</w:t>
      </w:r>
      <w:r w:rsidR="0097200C" w:rsidRPr="0097200C">
        <w:rPr>
          <w:highlight w:val="yellow"/>
        </w:rPr>
        <w:t>docs/ManuelDeRéférence.xml ».</w:t>
      </w:r>
    </w:p>
    <w:p w14:paraId="3D3EC99F" w14:textId="77777777" w:rsidR="00933151" w:rsidRDefault="00933151" w:rsidP="00933151">
      <w:pPr>
        <w:ind w:left="426"/>
        <w:rPr>
          <w:rFonts w:cs="Arial"/>
          <w:iCs/>
        </w:rPr>
      </w:pPr>
    </w:p>
    <w:p w14:paraId="4DED111D" w14:textId="77777777" w:rsidR="00AA0785" w:rsidRDefault="00AA0785" w:rsidP="00AA0785">
      <w:pPr>
        <w:pStyle w:val="Titre2"/>
        <w:rPr>
          <w:i w:val="0"/>
          <w:iCs/>
        </w:rPr>
      </w:pPr>
      <w:bookmarkStart w:id="73" w:name="_Toc25553330"/>
      <w:bookmarkStart w:id="74" w:name="_Toc71703266"/>
      <w:bookmarkStart w:id="75" w:name="_Toc181370738"/>
      <w:r w:rsidRPr="00791020">
        <w:rPr>
          <w:i w:val="0"/>
          <w:iCs/>
        </w:rPr>
        <w:t xml:space="preserve">Journal de </w:t>
      </w:r>
      <w:bookmarkEnd w:id="73"/>
      <w:bookmarkEnd w:id="74"/>
      <w:r w:rsidR="009D368F">
        <w:rPr>
          <w:i w:val="0"/>
          <w:iCs/>
        </w:rPr>
        <w:t>travail</w:t>
      </w:r>
      <w:bookmarkEnd w:id="75"/>
    </w:p>
    <w:p w14:paraId="29867400" w14:textId="77777777" w:rsidR="0097200C" w:rsidRDefault="0097200C" w:rsidP="0097200C">
      <w:r>
        <w:t xml:space="preserve">Le journal de travail est accessible depuis le chemin : </w:t>
      </w:r>
    </w:p>
    <w:p w14:paraId="20225DD9" w14:textId="5FC1D147" w:rsidR="0097200C" w:rsidRPr="0097200C" w:rsidRDefault="0097200C" w:rsidP="0097200C">
      <w:pPr>
        <w:jc w:val="center"/>
        <w:rPr>
          <w:lang w:val="en-US"/>
        </w:rPr>
      </w:pPr>
      <w:r w:rsidRPr="0097200C">
        <w:rPr>
          <w:highlight w:val="yellow"/>
          <w:lang w:val="en-US"/>
        </w:rPr>
        <w:t>« P_ShootMeUp/POO/docs/ T-POO-MOA-Final.pdf ».</w:t>
      </w:r>
    </w:p>
    <w:p w14:paraId="1AB6581C" w14:textId="77777777" w:rsidR="00AA0785" w:rsidRPr="0097200C" w:rsidRDefault="00AA0785" w:rsidP="00AA0785">
      <w:pPr>
        <w:rPr>
          <w:lang w:val="en-US"/>
        </w:rPr>
      </w:pPr>
    </w:p>
    <w:sectPr w:rsidR="00AA0785" w:rsidRPr="0097200C">
      <w:headerReference w:type="default" r:id="rId29"/>
      <w:footerReference w:type="default" r:id="rId30"/>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68B3A" w14:textId="77777777" w:rsidR="00EF05B9" w:rsidRDefault="00EF05B9">
      <w:r>
        <w:separator/>
      </w:r>
    </w:p>
  </w:endnote>
  <w:endnote w:type="continuationSeparator" w:id="0">
    <w:p w14:paraId="183BE977" w14:textId="77777777" w:rsidR="00EF05B9" w:rsidRDefault="00EF05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307B3" w14:textId="77777777"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933151">
      <w:rPr>
        <w:rStyle w:val="Numrodepage"/>
        <w:noProof/>
        <w:sz w:val="16"/>
        <w:szCs w:val="16"/>
      </w:rPr>
      <w:t>2</w:t>
    </w:r>
    <w:r w:rsidR="00F53ED8" w:rsidRPr="00265744">
      <w:rPr>
        <w:rStyle w:val="Numrodepage"/>
        <w:sz w:val="16"/>
        <w:szCs w:val="16"/>
      </w:rPr>
      <w:fldChar w:fldCharType="end"/>
    </w:r>
    <w:r w:rsidR="00F53ED8" w:rsidRPr="00265744">
      <w:rPr>
        <w:sz w:val="16"/>
        <w:szCs w:val="16"/>
      </w:rPr>
      <w:tab/>
    </w:r>
    <w:r w:rsidRPr="00265744">
      <w:rPr>
        <w:sz w:val="16"/>
        <w:szCs w:val="16"/>
      </w:rPr>
      <w:t>Dernière modif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71730" w14:textId="77777777" w:rsidR="00EF05B9" w:rsidRDefault="00EF05B9">
      <w:r>
        <w:separator/>
      </w:r>
    </w:p>
  </w:footnote>
  <w:footnote w:type="continuationSeparator" w:id="0">
    <w:p w14:paraId="3DB70708" w14:textId="77777777" w:rsidR="00EF05B9" w:rsidRDefault="00EF05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36C95" w14:textId="77777777" w:rsidR="00F53ED8" w:rsidRPr="00265744" w:rsidRDefault="00265744"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54898F5B" w14:textId="77777777" w:rsidR="00F53ED8" w:rsidRDefault="00F53ED8">
    <w:pPr>
      <w:pStyle w:val="En-tte"/>
      <w:pBdr>
        <w:bottom w:val="single" w:sz="4" w:space="1" w:color="auto"/>
      </w:pBdr>
      <w:rPr>
        <w:sz w:val="32"/>
      </w:rPr>
    </w:pPr>
  </w:p>
  <w:p w14:paraId="3C4D8062" w14:textId="77777777" w:rsidR="00F53ED8" w:rsidRPr="00B673BB" w:rsidRDefault="00F53ED8">
    <w:pPr>
      <w:pStyle w:val="En-tte"/>
      <w:rPr>
        <w:sz w:val="16"/>
        <w:szCs w:val="16"/>
      </w:rPr>
    </w:pPr>
  </w:p>
  <w:p w14:paraId="0442FFC7"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23AE9"/>
    <w:multiLevelType w:val="multilevel"/>
    <w:tmpl w:val="96B06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DEC5523"/>
    <w:multiLevelType w:val="hybridMultilevel"/>
    <w:tmpl w:val="65F6FFBA"/>
    <w:lvl w:ilvl="0" w:tplc="88DE3944">
      <w:start w:val="1"/>
      <w:numFmt w:val="decimal"/>
      <w:lvlText w:val="%1)"/>
      <w:lvlJc w:val="left"/>
      <w:pPr>
        <w:ind w:left="936" w:hanging="360"/>
      </w:pPr>
      <w:rPr>
        <w:rFonts w:hint="default"/>
      </w:r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3"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33BF2"/>
    <w:multiLevelType w:val="hybridMultilevel"/>
    <w:tmpl w:val="9AE029BA"/>
    <w:lvl w:ilvl="0" w:tplc="27487554">
      <w:numFmt w:val="bullet"/>
      <w:lvlText w:val="-"/>
      <w:lvlJc w:val="left"/>
      <w:pPr>
        <w:ind w:left="720" w:hanging="360"/>
      </w:pPr>
      <w:rPr>
        <w:rFonts w:ascii="Arial" w:eastAsia="Arial"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9E22902"/>
    <w:multiLevelType w:val="hybridMultilevel"/>
    <w:tmpl w:val="1894329C"/>
    <w:lvl w:ilvl="0" w:tplc="563CAEB0">
      <w:start w:val="1"/>
      <w:numFmt w:val="decimal"/>
      <w:lvlText w:val="%1)"/>
      <w:lvlJc w:val="left"/>
      <w:pPr>
        <w:ind w:left="717" w:hanging="360"/>
      </w:pPr>
      <w:rPr>
        <w:rFonts w:hint="default"/>
      </w:rPr>
    </w:lvl>
    <w:lvl w:ilvl="1" w:tplc="100C0019" w:tentative="1">
      <w:start w:val="1"/>
      <w:numFmt w:val="lowerLetter"/>
      <w:lvlText w:val="%2."/>
      <w:lvlJc w:val="left"/>
      <w:pPr>
        <w:ind w:left="1437" w:hanging="360"/>
      </w:pPr>
    </w:lvl>
    <w:lvl w:ilvl="2" w:tplc="100C001B" w:tentative="1">
      <w:start w:val="1"/>
      <w:numFmt w:val="lowerRoman"/>
      <w:lvlText w:val="%3."/>
      <w:lvlJc w:val="right"/>
      <w:pPr>
        <w:ind w:left="2157" w:hanging="180"/>
      </w:pPr>
    </w:lvl>
    <w:lvl w:ilvl="3" w:tplc="100C000F" w:tentative="1">
      <w:start w:val="1"/>
      <w:numFmt w:val="decimal"/>
      <w:lvlText w:val="%4."/>
      <w:lvlJc w:val="left"/>
      <w:pPr>
        <w:ind w:left="2877" w:hanging="360"/>
      </w:pPr>
    </w:lvl>
    <w:lvl w:ilvl="4" w:tplc="100C0019" w:tentative="1">
      <w:start w:val="1"/>
      <w:numFmt w:val="lowerLetter"/>
      <w:lvlText w:val="%5."/>
      <w:lvlJc w:val="left"/>
      <w:pPr>
        <w:ind w:left="3597" w:hanging="360"/>
      </w:pPr>
    </w:lvl>
    <w:lvl w:ilvl="5" w:tplc="100C001B" w:tentative="1">
      <w:start w:val="1"/>
      <w:numFmt w:val="lowerRoman"/>
      <w:lvlText w:val="%6."/>
      <w:lvlJc w:val="right"/>
      <w:pPr>
        <w:ind w:left="4317" w:hanging="180"/>
      </w:pPr>
    </w:lvl>
    <w:lvl w:ilvl="6" w:tplc="100C000F" w:tentative="1">
      <w:start w:val="1"/>
      <w:numFmt w:val="decimal"/>
      <w:lvlText w:val="%7."/>
      <w:lvlJc w:val="left"/>
      <w:pPr>
        <w:ind w:left="5037" w:hanging="360"/>
      </w:pPr>
    </w:lvl>
    <w:lvl w:ilvl="7" w:tplc="100C0019" w:tentative="1">
      <w:start w:val="1"/>
      <w:numFmt w:val="lowerLetter"/>
      <w:lvlText w:val="%8."/>
      <w:lvlJc w:val="left"/>
      <w:pPr>
        <w:ind w:left="5757" w:hanging="360"/>
      </w:pPr>
    </w:lvl>
    <w:lvl w:ilvl="8" w:tplc="100C001B" w:tentative="1">
      <w:start w:val="1"/>
      <w:numFmt w:val="lowerRoman"/>
      <w:lvlText w:val="%9."/>
      <w:lvlJc w:val="right"/>
      <w:pPr>
        <w:ind w:left="6477" w:hanging="180"/>
      </w:p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D9A52B3"/>
    <w:multiLevelType w:val="multilevel"/>
    <w:tmpl w:val="A1BADC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FE247BB"/>
    <w:multiLevelType w:val="hybridMultilevel"/>
    <w:tmpl w:val="730035BA"/>
    <w:lvl w:ilvl="0" w:tplc="0E5EA85C">
      <w:start w:val="1"/>
      <w:numFmt w:val="decimal"/>
      <w:lvlText w:val="%1)"/>
      <w:lvlJc w:val="left"/>
      <w:pPr>
        <w:ind w:left="936" w:hanging="360"/>
      </w:pPr>
      <w:rPr>
        <w:rFonts w:hint="default"/>
      </w:rPr>
    </w:lvl>
    <w:lvl w:ilvl="1" w:tplc="100C0019">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10" w15:restartNumberingAfterBreak="0">
    <w:nsid w:val="2133492F"/>
    <w:multiLevelType w:val="hybridMultilevel"/>
    <w:tmpl w:val="39A4D10C"/>
    <w:lvl w:ilvl="0" w:tplc="1A905FDE">
      <w:start w:val="5"/>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233339D"/>
    <w:multiLevelType w:val="hybridMultilevel"/>
    <w:tmpl w:val="FC469918"/>
    <w:lvl w:ilvl="0" w:tplc="A0EE5B9C">
      <w:start w:val="1"/>
      <w:numFmt w:val="lowerLetter"/>
      <w:lvlText w:val="%1)"/>
      <w:lvlJc w:val="left"/>
      <w:pPr>
        <w:ind w:left="1770" w:hanging="360"/>
      </w:pPr>
      <w:rPr>
        <w:rFonts w:hint="default"/>
      </w:rPr>
    </w:lvl>
    <w:lvl w:ilvl="1" w:tplc="100C0019">
      <w:start w:val="1"/>
      <w:numFmt w:val="lowerLetter"/>
      <w:lvlText w:val="%2."/>
      <w:lvlJc w:val="left"/>
      <w:pPr>
        <w:ind w:left="2490" w:hanging="360"/>
      </w:pPr>
    </w:lvl>
    <w:lvl w:ilvl="2" w:tplc="100C001B" w:tentative="1">
      <w:start w:val="1"/>
      <w:numFmt w:val="lowerRoman"/>
      <w:lvlText w:val="%3."/>
      <w:lvlJc w:val="right"/>
      <w:pPr>
        <w:ind w:left="3210" w:hanging="180"/>
      </w:pPr>
    </w:lvl>
    <w:lvl w:ilvl="3" w:tplc="100C000F" w:tentative="1">
      <w:start w:val="1"/>
      <w:numFmt w:val="decimal"/>
      <w:lvlText w:val="%4."/>
      <w:lvlJc w:val="left"/>
      <w:pPr>
        <w:ind w:left="3930" w:hanging="360"/>
      </w:pPr>
    </w:lvl>
    <w:lvl w:ilvl="4" w:tplc="100C0019" w:tentative="1">
      <w:start w:val="1"/>
      <w:numFmt w:val="lowerLetter"/>
      <w:lvlText w:val="%5."/>
      <w:lvlJc w:val="left"/>
      <w:pPr>
        <w:ind w:left="4650" w:hanging="360"/>
      </w:pPr>
    </w:lvl>
    <w:lvl w:ilvl="5" w:tplc="100C001B" w:tentative="1">
      <w:start w:val="1"/>
      <w:numFmt w:val="lowerRoman"/>
      <w:lvlText w:val="%6."/>
      <w:lvlJc w:val="right"/>
      <w:pPr>
        <w:ind w:left="5370" w:hanging="180"/>
      </w:pPr>
    </w:lvl>
    <w:lvl w:ilvl="6" w:tplc="100C000F" w:tentative="1">
      <w:start w:val="1"/>
      <w:numFmt w:val="decimal"/>
      <w:lvlText w:val="%7."/>
      <w:lvlJc w:val="left"/>
      <w:pPr>
        <w:ind w:left="6090" w:hanging="360"/>
      </w:pPr>
    </w:lvl>
    <w:lvl w:ilvl="7" w:tplc="100C0019" w:tentative="1">
      <w:start w:val="1"/>
      <w:numFmt w:val="lowerLetter"/>
      <w:lvlText w:val="%8."/>
      <w:lvlJc w:val="left"/>
      <w:pPr>
        <w:ind w:left="6810" w:hanging="360"/>
      </w:pPr>
    </w:lvl>
    <w:lvl w:ilvl="8" w:tplc="100C001B" w:tentative="1">
      <w:start w:val="1"/>
      <w:numFmt w:val="lowerRoman"/>
      <w:lvlText w:val="%9."/>
      <w:lvlJc w:val="right"/>
      <w:pPr>
        <w:ind w:left="7530" w:hanging="180"/>
      </w:pPr>
    </w:lvl>
  </w:abstractNum>
  <w:abstractNum w:abstractNumId="12"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309801FB"/>
    <w:multiLevelType w:val="hybridMultilevel"/>
    <w:tmpl w:val="C28AB6A0"/>
    <w:lvl w:ilvl="0" w:tplc="B582C06E">
      <w:start w:val="1"/>
      <w:numFmt w:val="lowerLetter"/>
      <w:lvlText w:val="%1)"/>
      <w:lvlJc w:val="left"/>
      <w:pPr>
        <w:ind w:left="1770" w:hanging="360"/>
      </w:pPr>
      <w:rPr>
        <w:rFonts w:hint="default"/>
      </w:rPr>
    </w:lvl>
    <w:lvl w:ilvl="1" w:tplc="100C0019" w:tentative="1">
      <w:start w:val="1"/>
      <w:numFmt w:val="lowerLetter"/>
      <w:lvlText w:val="%2."/>
      <w:lvlJc w:val="left"/>
      <w:pPr>
        <w:ind w:left="2490" w:hanging="360"/>
      </w:pPr>
    </w:lvl>
    <w:lvl w:ilvl="2" w:tplc="100C001B" w:tentative="1">
      <w:start w:val="1"/>
      <w:numFmt w:val="lowerRoman"/>
      <w:lvlText w:val="%3."/>
      <w:lvlJc w:val="right"/>
      <w:pPr>
        <w:ind w:left="3210" w:hanging="180"/>
      </w:pPr>
    </w:lvl>
    <w:lvl w:ilvl="3" w:tplc="100C000F" w:tentative="1">
      <w:start w:val="1"/>
      <w:numFmt w:val="decimal"/>
      <w:lvlText w:val="%4."/>
      <w:lvlJc w:val="left"/>
      <w:pPr>
        <w:ind w:left="3930" w:hanging="360"/>
      </w:pPr>
    </w:lvl>
    <w:lvl w:ilvl="4" w:tplc="100C0019" w:tentative="1">
      <w:start w:val="1"/>
      <w:numFmt w:val="lowerLetter"/>
      <w:lvlText w:val="%5."/>
      <w:lvlJc w:val="left"/>
      <w:pPr>
        <w:ind w:left="4650" w:hanging="360"/>
      </w:pPr>
    </w:lvl>
    <w:lvl w:ilvl="5" w:tplc="100C001B" w:tentative="1">
      <w:start w:val="1"/>
      <w:numFmt w:val="lowerRoman"/>
      <w:lvlText w:val="%6."/>
      <w:lvlJc w:val="right"/>
      <w:pPr>
        <w:ind w:left="5370" w:hanging="180"/>
      </w:pPr>
    </w:lvl>
    <w:lvl w:ilvl="6" w:tplc="100C000F" w:tentative="1">
      <w:start w:val="1"/>
      <w:numFmt w:val="decimal"/>
      <w:lvlText w:val="%7."/>
      <w:lvlJc w:val="left"/>
      <w:pPr>
        <w:ind w:left="6090" w:hanging="360"/>
      </w:pPr>
    </w:lvl>
    <w:lvl w:ilvl="7" w:tplc="100C0019" w:tentative="1">
      <w:start w:val="1"/>
      <w:numFmt w:val="lowerLetter"/>
      <w:lvlText w:val="%8."/>
      <w:lvlJc w:val="left"/>
      <w:pPr>
        <w:ind w:left="6810" w:hanging="360"/>
      </w:pPr>
    </w:lvl>
    <w:lvl w:ilvl="8" w:tplc="100C001B" w:tentative="1">
      <w:start w:val="1"/>
      <w:numFmt w:val="lowerRoman"/>
      <w:lvlText w:val="%9."/>
      <w:lvlJc w:val="right"/>
      <w:pPr>
        <w:ind w:left="7530" w:hanging="180"/>
      </w:pPr>
    </w:lvl>
  </w:abstractNum>
  <w:abstractNum w:abstractNumId="14"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406E06D3"/>
    <w:multiLevelType w:val="hybridMultilevel"/>
    <w:tmpl w:val="271CA174"/>
    <w:lvl w:ilvl="0" w:tplc="43A2E84A">
      <w:start w:val="1"/>
      <w:numFmt w:val="lowerLetter"/>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9E32BA"/>
    <w:multiLevelType w:val="hybridMultilevel"/>
    <w:tmpl w:val="650E6A38"/>
    <w:lvl w:ilvl="0" w:tplc="100C000F">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9A434DC"/>
    <w:multiLevelType w:val="multilevel"/>
    <w:tmpl w:val="258266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828138608">
    <w:abstractNumId w:val="26"/>
  </w:num>
  <w:num w:numId="2" w16cid:durableId="1393383148">
    <w:abstractNumId w:val="1"/>
  </w:num>
  <w:num w:numId="3" w16cid:durableId="433406398">
    <w:abstractNumId w:val="7"/>
  </w:num>
  <w:num w:numId="4" w16cid:durableId="1701008671">
    <w:abstractNumId w:val="24"/>
  </w:num>
  <w:num w:numId="5" w16cid:durableId="1146702870">
    <w:abstractNumId w:val="20"/>
  </w:num>
  <w:num w:numId="6" w16cid:durableId="1654675170">
    <w:abstractNumId w:val="12"/>
  </w:num>
  <w:num w:numId="7" w16cid:durableId="521407649">
    <w:abstractNumId w:val="21"/>
  </w:num>
  <w:num w:numId="8" w16cid:durableId="673537714">
    <w:abstractNumId w:val="27"/>
  </w:num>
  <w:num w:numId="9" w16cid:durableId="41951035">
    <w:abstractNumId w:val="5"/>
  </w:num>
  <w:num w:numId="10" w16cid:durableId="1229077275">
    <w:abstractNumId w:val="16"/>
  </w:num>
  <w:num w:numId="11" w16cid:durableId="645086821">
    <w:abstractNumId w:val="18"/>
  </w:num>
  <w:num w:numId="12" w16cid:durableId="1426876985">
    <w:abstractNumId w:val="17"/>
  </w:num>
  <w:num w:numId="13" w16cid:durableId="2134520227">
    <w:abstractNumId w:val="23"/>
  </w:num>
  <w:num w:numId="14" w16cid:durableId="719129810">
    <w:abstractNumId w:val="25"/>
  </w:num>
  <w:num w:numId="15" w16cid:durableId="1120343538">
    <w:abstractNumId w:val="14"/>
  </w:num>
  <w:num w:numId="16" w16cid:durableId="1646668134">
    <w:abstractNumId w:val="3"/>
  </w:num>
  <w:num w:numId="17" w16cid:durableId="301157262">
    <w:abstractNumId w:val="22"/>
  </w:num>
  <w:num w:numId="18" w16cid:durableId="889537480">
    <w:abstractNumId w:val="10"/>
  </w:num>
  <w:num w:numId="19" w16cid:durableId="1353805394">
    <w:abstractNumId w:val="8"/>
  </w:num>
  <w:num w:numId="20" w16cid:durableId="460223559">
    <w:abstractNumId w:val="0"/>
  </w:num>
  <w:num w:numId="21" w16cid:durableId="1789547532">
    <w:abstractNumId w:val="4"/>
  </w:num>
  <w:num w:numId="22" w16cid:durableId="574047488">
    <w:abstractNumId w:val="9"/>
  </w:num>
  <w:num w:numId="23" w16cid:durableId="1681852039">
    <w:abstractNumId w:val="15"/>
  </w:num>
  <w:num w:numId="24" w16cid:durableId="604768151">
    <w:abstractNumId w:val="11"/>
  </w:num>
  <w:num w:numId="25" w16cid:durableId="1381443093">
    <w:abstractNumId w:val="13"/>
  </w:num>
  <w:num w:numId="26" w16cid:durableId="2002732362">
    <w:abstractNumId w:val="2"/>
  </w:num>
  <w:num w:numId="27" w16cid:durableId="659508733">
    <w:abstractNumId w:val="19"/>
  </w:num>
  <w:num w:numId="28" w16cid:durableId="54318125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392"/>
    <w:rsid w:val="00033D4B"/>
    <w:rsid w:val="00063EDD"/>
    <w:rsid w:val="000D0236"/>
    <w:rsid w:val="001179DE"/>
    <w:rsid w:val="00140D75"/>
    <w:rsid w:val="00164517"/>
    <w:rsid w:val="001D504D"/>
    <w:rsid w:val="001E121F"/>
    <w:rsid w:val="001E7647"/>
    <w:rsid w:val="002036CD"/>
    <w:rsid w:val="00205685"/>
    <w:rsid w:val="00212505"/>
    <w:rsid w:val="00232E9F"/>
    <w:rsid w:val="00245601"/>
    <w:rsid w:val="00251B89"/>
    <w:rsid w:val="00265744"/>
    <w:rsid w:val="00281546"/>
    <w:rsid w:val="002C4C01"/>
    <w:rsid w:val="002F39FF"/>
    <w:rsid w:val="003144D2"/>
    <w:rsid w:val="00356E13"/>
    <w:rsid w:val="00360243"/>
    <w:rsid w:val="00371ECE"/>
    <w:rsid w:val="00377F2F"/>
    <w:rsid w:val="003A0F9C"/>
    <w:rsid w:val="003D71F1"/>
    <w:rsid w:val="003F2179"/>
    <w:rsid w:val="003F41A8"/>
    <w:rsid w:val="004379D0"/>
    <w:rsid w:val="004502D9"/>
    <w:rsid w:val="0047295B"/>
    <w:rsid w:val="0049659A"/>
    <w:rsid w:val="004C38FB"/>
    <w:rsid w:val="005143EF"/>
    <w:rsid w:val="00535DFD"/>
    <w:rsid w:val="005364AB"/>
    <w:rsid w:val="00577704"/>
    <w:rsid w:val="00591119"/>
    <w:rsid w:val="005D647C"/>
    <w:rsid w:val="005E1E76"/>
    <w:rsid w:val="00664739"/>
    <w:rsid w:val="00684B3D"/>
    <w:rsid w:val="006A1EEC"/>
    <w:rsid w:val="006E2C58"/>
    <w:rsid w:val="00720330"/>
    <w:rsid w:val="007467C6"/>
    <w:rsid w:val="00791020"/>
    <w:rsid w:val="007C1E07"/>
    <w:rsid w:val="007C53D3"/>
    <w:rsid w:val="007C68B3"/>
    <w:rsid w:val="0083170D"/>
    <w:rsid w:val="0083453E"/>
    <w:rsid w:val="0087485B"/>
    <w:rsid w:val="0088198A"/>
    <w:rsid w:val="008D7200"/>
    <w:rsid w:val="00917DA5"/>
    <w:rsid w:val="00933151"/>
    <w:rsid w:val="0097200C"/>
    <w:rsid w:val="009927FC"/>
    <w:rsid w:val="009D368F"/>
    <w:rsid w:val="00A943C5"/>
    <w:rsid w:val="00AA0785"/>
    <w:rsid w:val="00AA3411"/>
    <w:rsid w:val="00AD4BAF"/>
    <w:rsid w:val="00AE470C"/>
    <w:rsid w:val="00B03392"/>
    <w:rsid w:val="00B263B7"/>
    <w:rsid w:val="00B31079"/>
    <w:rsid w:val="00B35D46"/>
    <w:rsid w:val="00B673BB"/>
    <w:rsid w:val="00B94389"/>
    <w:rsid w:val="00BC3352"/>
    <w:rsid w:val="00C315ED"/>
    <w:rsid w:val="00C505B1"/>
    <w:rsid w:val="00C930E9"/>
    <w:rsid w:val="00CB1A66"/>
    <w:rsid w:val="00CB3227"/>
    <w:rsid w:val="00D14A10"/>
    <w:rsid w:val="00D97582"/>
    <w:rsid w:val="00DA4CCB"/>
    <w:rsid w:val="00DB4900"/>
    <w:rsid w:val="00DB6B0C"/>
    <w:rsid w:val="00DE2B1F"/>
    <w:rsid w:val="00E10C21"/>
    <w:rsid w:val="00E12330"/>
    <w:rsid w:val="00E164A3"/>
    <w:rsid w:val="00E63311"/>
    <w:rsid w:val="00EC32E3"/>
    <w:rsid w:val="00EE4813"/>
    <w:rsid w:val="00EF05B9"/>
    <w:rsid w:val="00F4663F"/>
    <w:rsid w:val="00F53ED8"/>
    <w:rsid w:val="00FB57D9"/>
    <w:rsid w:val="00FD3342"/>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4AF05A"/>
  <w15:chartTrackingRefBased/>
  <w15:docId w15:val="{C3BE1C08-6792-475D-951A-FF3492D39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151"/>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customStyle="1" w:styleId="Mentionnonrsolu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Titre2Car">
    <w:name w:val="Titre 2 Car"/>
    <w:basedOn w:val="Policepardfaut"/>
    <w:link w:val="Titre2"/>
    <w:rsid w:val="00933151"/>
    <w:rPr>
      <w:rFonts w:ascii="Arial" w:hAnsi="Arial"/>
      <w:b/>
      <w:i/>
      <w:sz w:val="24"/>
      <w:u w:val="single"/>
      <w:lang w:val="fr-FR" w:eastAsia="fr-FR"/>
    </w:rPr>
  </w:style>
  <w:style w:type="character" w:styleId="Mentionnonrsolue">
    <w:name w:val="Unresolved Mention"/>
    <w:basedOn w:val="Policepardfaut"/>
    <w:uiPriority w:val="99"/>
    <w:semiHidden/>
    <w:unhideWhenUsed/>
    <w:rsid w:val="00DE2B1F"/>
    <w:rPr>
      <w:color w:val="605E5C"/>
      <w:shd w:val="clear" w:color="auto" w:fill="E1DFDD"/>
    </w:rPr>
  </w:style>
  <w:style w:type="paragraph" w:styleId="Lgende">
    <w:name w:val="caption"/>
    <w:basedOn w:val="Normal"/>
    <w:next w:val="Normal"/>
    <w:uiPriority w:val="35"/>
    <w:unhideWhenUsed/>
    <w:qFormat/>
    <w:rsid w:val="00EC32E3"/>
    <w:pPr>
      <w:spacing w:after="200"/>
    </w:pPr>
    <w:rPr>
      <w:rFonts w:asciiTheme="minorHAnsi" w:eastAsiaTheme="minorEastAsia" w:hAnsiTheme="minorHAnsi" w:cstheme="minorBidi"/>
      <w:i/>
      <w:iCs/>
      <w:color w:val="44546A" w:themeColor="text2"/>
      <w:kern w:val="2"/>
      <w:sz w:val="18"/>
      <w:szCs w:val="18"/>
      <w:lang w:val="fr-CH" w:eastAsia="fr-CH"/>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oleObject" Target="embeddings/oleObject3.bin"/><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github.com/MathisOlaya/P_ShootMeUp/blob/main/POO/docs/diagrammeUML.pdf" TargetMode="External"/><Relationship Id="rId17" Type="http://schemas.openxmlformats.org/officeDocument/2006/relationships/image" Target="media/image4.pn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oleObject" Target="embeddings/oleObject6.bin"/><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github.com/MathisOlaya/P_ShootMeUp"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hyperlink" Target="https://visualstudio.microsoft.com/fr/" TargetMode="External"/><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g24muu\Downloads\CanevasDossierDeProjet%20(1).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0C9F2488912074FB587B9AD9ADAE5BB" ma:contentTypeVersion="11" ma:contentTypeDescription="Crée un document." ma:contentTypeScope="" ma:versionID="0de33a34aa8934241a92d815be952b03">
  <xsd:schema xmlns:xsd="http://www.w3.org/2001/XMLSchema" xmlns:xs="http://www.w3.org/2001/XMLSchema" xmlns:p="http://schemas.microsoft.com/office/2006/metadata/properties" xmlns:ns2="b5cf4370-ac38-4b9e-9836-ef6f5df64f24" xmlns:ns3="eefa3612-053e-497a-ae76-8a76877f5e22" targetNamespace="http://schemas.microsoft.com/office/2006/metadata/properties" ma:root="true" ma:fieldsID="8468e718e17ddb77568e1238d457d43f" ns2:_="" ns3:_="">
    <xsd:import namespace="b5cf4370-ac38-4b9e-9836-ef6f5df64f24"/>
    <xsd:import namespace="eefa3612-053e-497a-ae76-8a76877f5e22"/>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cf4370-ac38-4b9e-9836-ef6f5df64f24"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fa3612-053e-497a-ae76-8a76877f5e22"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812abd92-3c6d-4240-9d75-967015e504c2}" ma:internalName="TaxCatchAll" ma:showField="CatchAllData" ma:web="eefa3612-053e-497a-ae76-8a76877f5e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eefa3612-053e-497a-ae76-8a76877f5e22" xsi:nil="true"/>
    <lcf76f155ced4ddcb4097134ff3c332f xmlns="b5cf4370-ac38-4b9e-9836-ef6f5df64f2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52F434D-1870-4DF3-AED5-C505CC9FD5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cf4370-ac38-4b9e-9836-ef6f5df64f24"/>
    <ds:schemaRef ds:uri="eefa3612-053e-497a-ae76-8a76877f5e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F11140E3-0EEB-4360-9833-BD2FA19D3AA5}">
  <ds:schemaRefs>
    <ds:schemaRef ds:uri="http://schemas.openxmlformats.org/officeDocument/2006/bibliography"/>
  </ds:schemaRefs>
</ds:datastoreItem>
</file>

<file path=customXml/itemProps4.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eefa3612-053e-497a-ae76-8a76877f5e22"/>
    <ds:schemaRef ds:uri="b5cf4370-ac38-4b9e-9836-ef6f5df64f24"/>
  </ds:schemaRefs>
</ds:datastoreItem>
</file>

<file path=docProps/app.xml><?xml version="1.0" encoding="utf-8"?>
<Properties xmlns="http://schemas.openxmlformats.org/officeDocument/2006/extended-properties" xmlns:vt="http://schemas.openxmlformats.org/officeDocument/2006/docPropsVTypes">
  <Template>CanevasDossierDeProjet (1).dotx</Template>
  <TotalTime>54</TotalTime>
  <Pages>26</Pages>
  <Words>6210</Words>
  <Characters>34159</Characters>
  <Application>Microsoft Office Word</Application>
  <DocSecurity>0</DocSecurity>
  <Lines>284</Lines>
  <Paragraphs>80</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40289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Mathis Olaya</dc:creator>
  <cp:keywords/>
  <dc:description/>
  <cp:lastModifiedBy>Mathis Olaya</cp:lastModifiedBy>
  <cp:revision>4</cp:revision>
  <cp:lastPrinted>2004-09-01T12:58:00Z</cp:lastPrinted>
  <dcterms:created xsi:type="dcterms:W3CDTF">2024-11-01T14:30:00Z</dcterms:created>
  <dcterms:modified xsi:type="dcterms:W3CDTF">2024-11-01T15:34:00Z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0x01010080C9F2488912074FB587B9AD9ADAE5BB</vt:lpwstr>
  </property>
  <property fmtid="{D5CDD505-2E9C-101B-9397-08002B2CF9AE}" pid="3" name="MediaServiceImageTags">
    <vt:lpwstr/>
  </property>
</Properties>
</file>